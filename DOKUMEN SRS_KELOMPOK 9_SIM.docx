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52901" w14:textId="628C5109" w:rsidR="00525D11" w:rsidRPr="005E04AA" w:rsidRDefault="00525D11" w:rsidP="00584580">
      <w:pPr>
        <w:pStyle w:val="line"/>
        <w:pBdr>
          <w:top w:val="single" w:sz="36" w:space="0" w:color="auto"/>
        </w:pBdr>
        <w:tabs>
          <w:tab w:val="left" w:pos="3417"/>
        </w:tabs>
        <w:rPr>
          <w:rFonts w:ascii="Times New Roman" w:hAnsi="Times New Roman"/>
        </w:rPr>
      </w:pPr>
    </w:p>
    <w:p w14:paraId="6022E247" w14:textId="5E492B17" w:rsidR="00525D11" w:rsidRPr="005E04AA" w:rsidRDefault="00525D11" w:rsidP="00525D11">
      <w:pPr>
        <w:pStyle w:val="Title"/>
        <w:ind w:left="-851"/>
        <w:rPr>
          <w:rFonts w:ascii="Times New Roman" w:hAnsi="Times New Roman"/>
          <w:sz w:val="52"/>
          <w:szCs w:val="16"/>
          <w:lang w:val="id-ID"/>
        </w:rPr>
      </w:pPr>
      <w:r w:rsidRPr="00250BC0">
        <w:rPr>
          <w:rFonts w:ascii="Times New Roman" w:hAnsi="Times New Roman"/>
          <w:i/>
          <w:sz w:val="52"/>
          <w:szCs w:val="16"/>
        </w:rPr>
        <w:t>Software Requirements Specification</w:t>
      </w:r>
    </w:p>
    <w:p w14:paraId="1CC8A36B" w14:textId="77777777" w:rsidR="00525D11" w:rsidRDefault="00525D11" w:rsidP="00525D11">
      <w:pPr>
        <w:pStyle w:val="ByLine"/>
        <w:spacing w:before="0" w:after="0"/>
        <w:rPr>
          <w:rFonts w:ascii="Times New Roman" w:hAnsi="Times New Roman"/>
          <w:sz w:val="48"/>
          <w:szCs w:val="14"/>
        </w:rPr>
      </w:pPr>
      <w:proofErr w:type="spellStart"/>
      <w:r>
        <w:rPr>
          <w:rFonts w:ascii="Times New Roman" w:hAnsi="Times New Roman"/>
          <w:sz w:val="48"/>
          <w:szCs w:val="14"/>
        </w:rPr>
        <w:t>Sistem</w:t>
      </w:r>
      <w:proofErr w:type="spellEnd"/>
      <w:r>
        <w:rPr>
          <w:rFonts w:ascii="Times New Roman" w:hAnsi="Times New Roman"/>
          <w:sz w:val="48"/>
          <w:szCs w:val="14"/>
        </w:rPr>
        <w:t xml:space="preserve"> Website </w:t>
      </w:r>
      <w:proofErr w:type="spellStart"/>
      <w:r>
        <w:rPr>
          <w:rFonts w:ascii="Times New Roman" w:hAnsi="Times New Roman"/>
          <w:sz w:val="48"/>
          <w:szCs w:val="14"/>
        </w:rPr>
        <w:t>Penjualan</w:t>
      </w:r>
      <w:proofErr w:type="spellEnd"/>
      <w:r>
        <w:rPr>
          <w:rFonts w:ascii="Times New Roman" w:hAnsi="Times New Roman"/>
          <w:sz w:val="48"/>
          <w:szCs w:val="14"/>
        </w:rPr>
        <w:t xml:space="preserve"> dan </w:t>
      </w:r>
    </w:p>
    <w:p w14:paraId="5FB83866" w14:textId="77777777" w:rsidR="00584580" w:rsidRDefault="00525D11" w:rsidP="00584580">
      <w:pPr>
        <w:pStyle w:val="ByLine"/>
        <w:spacing w:before="0" w:after="0"/>
        <w:rPr>
          <w:rFonts w:ascii="Times New Roman" w:hAnsi="Times New Roman"/>
          <w:sz w:val="48"/>
          <w:szCs w:val="14"/>
        </w:rPr>
      </w:pPr>
      <w:proofErr w:type="spellStart"/>
      <w:r>
        <w:rPr>
          <w:rFonts w:ascii="Times New Roman" w:hAnsi="Times New Roman"/>
          <w:sz w:val="48"/>
          <w:szCs w:val="14"/>
        </w:rPr>
        <w:t>Pengelolaan</w:t>
      </w:r>
      <w:proofErr w:type="spellEnd"/>
      <w:r>
        <w:rPr>
          <w:rFonts w:ascii="Times New Roman" w:hAnsi="Times New Roman"/>
          <w:sz w:val="48"/>
          <w:szCs w:val="14"/>
        </w:rPr>
        <w:t xml:space="preserve"> Stok </w:t>
      </w:r>
      <w:proofErr w:type="spellStart"/>
      <w:r>
        <w:rPr>
          <w:rFonts w:ascii="Times New Roman" w:hAnsi="Times New Roman"/>
          <w:sz w:val="48"/>
          <w:szCs w:val="14"/>
        </w:rPr>
        <w:t>Barang</w:t>
      </w:r>
      <w:proofErr w:type="spellEnd"/>
      <w:r w:rsidR="00584580">
        <w:rPr>
          <w:rFonts w:ascii="Times New Roman" w:hAnsi="Times New Roman"/>
          <w:sz w:val="48"/>
          <w:szCs w:val="14"/>
        </w:rPr>
        <w:t xml:space="preserve"> </w:t>
      </w:r>
      <w:r>
        <w:rPr>
          <w:rFonts w:ascii="Times New Roman" w:hAnsi="Times New Roman"/>
          <w:sz w:val="48"/>
          <w:szCs w:val="14"/>
        </w:rPr>
        <w:t xml:space="preserve">UMKM </w:t>
      </w:r>
    </w:p>
    <w:p w14:paraId="354FB29B" w14:textId="44B7BE74" w:rsidR="00525D11" w:rsidRDefault="00525D11" w:rsidP="00584580">
      <w:pPr>
        <w:pStyle w:val="ByLine"/>
        <w:spacing w:before="0" w:after="0"/>
        <w:rPr>
          <w:rFonts w:ascii="Times New Roman" w:hAnsi="Times New Roman"/>
          <w:sz w:val="48"/>
          <w:szCs w:val="14"/>
        </w:rPr>
      </w:pPr>
      <w:proofErr w:type="spellStart"/>
      <w:r>
        <w:rPr>
          <w:rFonts w:ascii="Times New Roman" w:hAnsi="Times New Roman"/>
          <w:sz w:val="48"/>
          <w:szCs w:val="14"/>
        </w:rPr>
        <w:t>Pihang</w:t>
      </w:r>
      <w:proofErr w:type="spellEnd"/>
      <w:r>
        <w:rPr>
          <w:rFonts w:ascii="Times New Roman" w:hAnsi="Times New Roman"/>
          <w:sz w:val="48"/>
          <w:szCs w:val="14"/>
        </w:rPr>
        <w:t xml:space="preserve"> </w:t>
      </w:r>
      <w:proofErr w:type="spellStart"/>
      <w:r>
        <w:rPr>
          <w:rFonts w:ascii="Times New Roman" w:hAnsi="Times New Roman"/>
          <w:sz w:val="48"/>
          <w:szCs w:val="14"/>
        </w:rPr>
        <w:t>Hoheng</w:t>
      </w:r>
      <w:proofErr w:type="spellEnd"/>
      <w:r>
        <w:rPr>
          <w:rFonts w:ascii="Times New Roman" w:hAnsi="Times New Roman"/>
          <w:sz w:val="48"/>
          <w:szCs w:val="14"/>
        </w:rPr>
        <w:t xml:space="preserve"> </w:t>
      </w:r>
      <w:proofErr w:type="spellStart"/>
      <w:r>
        <w:rPr>
          <w:rFonts w:ascii="Times New Roman" w:hAnsi="Times New Roman"/>
          <w:sz w:val="48"/>
          <w:szCs w:val="14"/>
        </w:rPr>
        <w:t>Hanas</w:t>
      </w:r>
      <w:proofErr w:type="spellEnd"/>
    </w:p>
    <w:p w14:paraId="58124965" w14:textId="77777777" w:rsidR="00584580" w:rsidRPr="0032085D" w:rsidRDefault="00584580" w:rsidP="00584580">
      <w:pPr>
        <w:pStyle w:val="ByLine"/>
        <w:spacing w:before="0" w:after="0"/>
        <w:rPr>
          <w:rFonts w:ascii="Times New Roman" w:hAnsi="Times New Roman"/>
          <w:sz w:val="48"/>
          <w:szCs w:val="14"/>
        </w:rPr>
      </w:pPr>
    </w:p>
    <w:p w14:paraId="4D83C4F7" w14:textId="017AB27E" w:rsidR="00525D11" w:rsidRPr="00B624B7" w:rsidRDefault="00525D11" w:rsidP="00525D11">
      <w:pPr>
        <w:pStyle w:val="ByLine"/>
        <w:rPr>
          <w:rFonts w:ascii="Times New Roman" w:hAnsi="Times New Roman"/>
        </w:rPr>
      </w:pPr>
      <w:r w:rsidRPr="00B624B7">
        <w:rPr>
          <w:rFonts w:ascii="Times New Roman" w:hAnsi="Times New Roman"/>
        </w:rPr>
        <w:t>Version</w:t>
      </w:r>
      <w:r w:rsidR="00B624B7" w:rsidRPr="00B624B7">
        <w:rPr>
          <w:rFonts w:ascii="Times New Roman" w:hAnsi="Times New Roman"/>
        </w:rPr>
        <w:t xml:space="preserve"> 1.0</w:t>
      </w:r>
    </w:p>
    <w:p w14:paraId="53281DB5" w14:textId="3958992A" w:rsidR="00525D11" w:rsidRDefault="00525D11" w:rsidP="00525D11">
      <w:pPr>
        <w:pStyle w:val="ByLine"/>
        <w:spacing w:before="0" w:after="0" w:line="276" w:lineRule="auto"/>
        <w:rPr>
          <w:rFonts w:ascii="Times New Roman" w:hAnsi="Times New Roman"/>
        </w:rPr>
      </w:pPr>
      <w:r w:rsidRPr="005E04AA">
        <w:rPr>
          <w:rFonts w:ascii="Times New Roman" w:hAnsi="Times New Roman"/>
        </w:rPr>
        <w:t>Prepared by</w:t>
      </w:r>
      <w:r>
        <w:rPr>
          <w:rFonts w:ascii="Times New Roman" w:hAnsi="Times New Roman"/>
        </w:rPr>
        <w:t xml:space="preserve"> </w:t>
      </w:r>
    </w:p>
    <w:p w14:paraId="45088AC3" w14:textId="60023780" w:rsidR="00525D11" w:rsidRPr="005E04AA" w:rsidRDefault="00525D11" w:rsidP="00525D11">
      <w:pPr>
        <w:pStyle w:val="ByLine"/>
        <w:spacing w:before="0" w:after="0" w:line="276" w:lineRule="auto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Kelompok</w:t>
      </w:r>
      <w:proofErr w:type="spellEnd"/>
      <w:r>
        <w:rPr>
          <w:rFonts w:ascii="Times New Roman" w:hAnsi="Times New Roman"/>
        </w:rPr>
        <w:t xml:space="preserve"> </w:t>
      </w:r>
      <w:r w:rsidR="00584580">
        <w:rPr>
          <w:rFonts w:ascii="Times New Roman" w:hAnsi="Times New Roman"/>
        </w:rPr>
        <w:t>9</w:t>
      </w:r>
      <w:r w:rsidRPr="005E04AA">
        <w:rPr>
          <w:rFonts w:ascii="Times New Roman" w:hAnsi="Times New Roman"/>
        </w:rPr>
        <w:t xml:space="preserve"> </w:t>
      </w:r>
    </w:p>
    <w:p w14:paraId="73C024CB" w14:textId="316CE1B5" w:rsidR="00525D11" w:rsidRPr="005E04AA" w:rsidRDefault="00525D11" w:rsidP="00525D11">
      <w:pPr>
        <w:pStyle w:val="ByLine"/>
        <w:spacing w:after="0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>10</w:t>
      </w:r>
      <w:r w:rsidR="00584580">
        <w:rPr>
          <w:rFonts w:ascii="Times New Roman" w:hAnsi="Times New Roman"/>
        </w:rPr>
        <w:t>111010</w:t>
      </w:r>
      <w:r>
        <w:rPr>
          <w:rFonts w:ascii="Times New Roman" w:hAnsi="Times New Roman"/>
          <w:lang w:val="id-ID"/>
        </w:rPr>
        <w:t xml:space="preserve"> – </w:t>
      </w:r>
      <w:r>
        <w:rPr>
          <w:rFonts w:ascii="Times New Roman" w:hAnsi="Times New Roman"/>
        </w:rPr>
        <w:t>B</w:t>
      </w:r>
      <w:r w:rsidR="00584580">
        <w:rPr>
          <w:rFonts w:ascii="Times New Roman" w:hAnsi="Times New Roman"/>
        </w:rPr>
        <w:t>unga Sabrina Arini</w:t>
      </w:r>
    </w:p>
    <w:p w14:paraId="2D50644D" w14:textId="110A6B3F" w:rsidR="00525D11" w:rsidRPr="005E04AA" w:rsidRDefault="00525D11" w:rsidP="00525D11">
      <w:pPr>
        <w:pStyle w:val="ByLine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584580">
        <w:rPr>
          <w:rFonts w:ascii="Times New Roman" w:hAnsi="Times New Roman"/>
        </w:rPr>
        <w:t>111042</w:t>
      </w:r>
      <w:r>
        <w:rPr>
          <w:rFonts w:ascii="Times New Roman" w:hAnsi="Times New Roman"/>
          <w:lang w:val="id-ID"/>
        </w:rPr>
        <w:t xml:space="preserve"> – </w:t>
      </w:r>
      <w:r w:rsidR="00584580">
        <w:rPr>
          <w:rFonts w:ascii="Times New Roman" w:hAnsi="Times New Roman"/>
        </w:rPr>
        <w:t xml:space="preserve">Muhammad </w:t>
      </w:r>
      <w:proofErr w:type="spellStart"/>
      <w:r w:rsidR="00584580">
        <w:rPr>
          <w:rFonts w:ascii="Times New Roman" w:hAnsi="Times New Roman"/>
        </w:rPr>
        <w:t>Zeldi</w:t>
      </w:r>
      <w:proofErr w:type="spellEnd"/>
      <w:r w:rsidR="00584580">
        <w:rPr>
          <w:rFonts w:ascii="Times New Roman" w:hAnsi="Times New Roman"/>
        </w:rPr>
        <w:t xml:space="preserve"> </w:t>
      </w:r>
      <w:proofErr w:type="spellStart"/>
      <w:r w:rsidR="00584580">
        <w:rPr>
          <w:rFonts w:ascii="Times New Roman" w:hAnsi="Times New Roman"/>
        </w:rPr>
        <w:t>Fadillah</w:t>
      </w:r>
      <w:proofErr w:type="spellEnd"/>
    </w:p>
    <w:p w14:paraId="0024AED3" w14:textId="38238F6A" w:rsidR="00525D11" w:rsidRPr="005E04AA" w:rsidRDefault="00525D11" w:rsidP="00525D11">
      <w:pPr>
        <w:pStyle w:val="ByLine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584580">
        <w:rPr>
          <w:rFonts w:ascii="Times New Roman" w:hAnsi="Times New Roman"/>
        </w:rPr>
        <w:t>111056</w:t>
      </w:r>
      <w:r>
        <w:rPr>
          <w:rFonts w:ascii="Times New Roman" w:hAnsi="Times New Roman"/>
        </w:rPr>
        <w:t xml:space="preserve"> – </w:t>
      </w:r>
      <w:proofErr w:type="spellStart"/>
      <w:r w:rsidR="00584580">
        <w:rPr>
          <w:rFonts w:ascii="Times New Roman" w:hAnsi="Times New Roman"/>
        </w:rPr>
        <w:t>Rakan</w:t>
      </w:r>
      <w:proofErr w:type="spellEnd"/>
      <w:r w:rsidR="00584580">
        <w:rPr>
          <w:rFonts w:ascii="Times New Roman" w:hAnsi="Times New Roman"/>
        </w:rPr>
        <w:t xml:space="preserve"> Muhammad Yuka</w:t>
      </w:r>
    </w:p>
    <w:p w14:paraId="1A5387C2" w14:textId="56636C8B" w:rsidR="00525D11" w:rsidRPr="005E04AA" w:rsidRDefault="00525D11" w:rsidP="00584580">
      <w:pPr>
        <w:pStyle w:val="ByLine"/>
        <w:spacing w:before="0" w:after="0"/>
        <w:jc w:val="center"/>
        <w:rPr>
          <w:rFonts w:ascii="Times New Roman" w:hAnsi="Times New Roman"/>
          <w:lang w:val="id-ID"/>
        </w:rPr>
      </w:pPr>
    </w:p>
    <w:p w14:paraId="118BCC50" w14:textId="77777777" w:rsidR="00525D11" w:rsidRPr="005E04AA" w:rsidRDefault="00525D11" w:rsidP="00525D11">
      <w:pPr>
        <w:pStyle w:val="ByLine"/>
        <w:spacing w:after="0"/>
        <w:rPr>
          <w:rFonts w:ascii="Times New Roman" w:hAnsi="Times New Roman"/>
          <w:lang w:val="id-ID"/>
        </w:rPr>
      </w:pPr>
    </w:p>
    <w:p w14:paraId="3B29C8B3" w14:textId="77777777" w:rsidR="00525D11" w:rsidRPr="005E04AA" w:rsidRDefault="00525D11" w:rsidP="00525D11">
      <w:pPr>
        <w:pStyle w:val="ByLine"/>
        <w:spacing w:before="0" w:after="0"/>
        <w:rPr>
          <w:rFonts w:ascii="Times New Roman" w:hAnsi="Times New Roman"/>
          <w:lang w:val="id-ID"/>
        </w:rPr>
      </w:pPr>
    </w:p>
    <w:p w14:paraId="4D054A6F" w14:textId="10CB90B9" w:rsidR="00525D11" w:rsidRDefault="00525D11" w:rsidP="00525D11">
      <w:pPr>
        <w:pStyle w:val="ByLine"/>
        <w:tabs>
          <w:tab w:val="left" w:pos="7050"/>
          <w:tab w:val="right" w:pos="9360"/>
        </w:tabs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584580"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</w:t>
      </w:r>
      <w:r w:rsidR="00584580">
        <w:rPr>
          <w:rFonts w:ascii="Times New Roman" w:hAnsi="Times New Roman"/>
        </w:rPr>
        <w:t>September</w:t>
      </w:r>
      <w:r>
        <w:rPr>
          <w:rFonts w:ascii="Times New Roman" w:hAnsi="Times New Roman"/>
        </w:rPr>
        <w:t xml:space="preserve"> 2025</w:t>
      </w:r>
    </w:p>
    <w:p w14:paraId="5F055459" w14:textId="77777777" w:rsidR="00525D11" w:rsidRPr="007B175E" w:rsidRDefault="00525D11" w:rsidP="00525D11">
      <w:pPr>
        <w:pStyle w:val="ByLine"/>
        <w:rPr>
          <w:rFonts w:ascii="Times New Roman" w:hAnsi="Times New Roman"/>
        </w:rPr>
      </w:pPr>
    </w:p>
    <w:p w14:paraId="6A81B3DE" w14:textId="77777777" w:rsidR="00525D11" w:rsidRDefault="00525D11" w:rsidP="00525D11">
      <w:pPr>
        <w:jc w:val="both"/>
        <w:rPr>
          <w:rFonts w:ascii="Times New Roman" w:hAnsi="Times New Roman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p w14:paraId="0CDE4E2D" w14:textId="33E0D752" w:rsidR="00525D11" w:rsidRPr="00495617" w:rsidRDefault="00525D11" w:rsidP="00525D11">
      <w:pPr>
        <w:jc w:val="center"/>
        <w:rPr>
          <w:rFonts w:ascii="Times New Roman" w:hAnsi="Times New Roman"/>
          <w:b/>
          <w:bCs/>
        </w:rPr>
      </w:pPr>
      <w:r w:rsidRPr="00495617">
        <w:rPr>
          <w:rFonts w:ascii="Times New Roman" w:hAnsi="Times New Roman"/>
          <w:b/>
          <w:bCs/>
        </w:rPr>
        <w:t xml:space="preserve">PROGRAM STUDI </w:t>
      </w:r>
      <w:r w:rsidR="00584580">
        <w:rPr>
          <w:rFonts w:ascii="Times New Roman" w:hAnsi="Times New Roman"/>
          <w:b/>
          <w:bCs/>
        </w:rPr>
        <w:t>D3 SISTEM INFORMASI</w:t>
      </w:r>
    </w:p>
    <w:p w14:paraId="4769D7DC" w14:textId="77777777" w:rsidR="00525D11" w:rsidRPr="00495617" w:rsidRDefault="00525D11" w:rsidP="00525D11">
      <w:pPr>
        <w:jc w:val="center"/>
        <w:rPr>
          <w:rFonts w:ascii="Times New Roman" w:hAnsi="Times New Roman"/>
          <w:b/>
          <w:bCs/>
        </w:rPr>
      </w:pPr>
      <w:r w:rsidRPr="00495617">
        <w:rPr>
          <w:rFonts w:ascii="Times New Roman" w:hAnsi="Times New Roman"/>
          <w:b/>
          <w:bCs/>
        </w:rPr>
        <w:t>JURUSAN TEKNOLOGI INFORMASI DAN KOMPUTER</w:t>
      </w:r>
    </w:p>
    <w:p w14:paraId="428ADFA6" w14:textId="77777777" w:rsidR="00525D11" w:rsidRDefault="00525D11" w:rsidP="00525D11">
      <w:pPr>
        <w:jc w:val="center"/>
        <w:rPr>
          <w:rFonts w:ascii="Times New Roman" w:hAnsi="Times New Roman"/>
          <w:b/>
          <w:bCs/>
        </w:rPr>
      </w:pPr>
      <w:r w:rsidRPr="00495617">
        <w:rPr>
          <w:rFonts w:ascii="Times New Roman" w:hAnsi="Times New Roman"/>
          <w:b/>
          <w:bCs/>
        </w:rPr>
        <w:t>POLITEKNIK NEGERI SUBANG</w:t>
      </w:r>
    </w:p>
    <w:p w14:paraId="5B7EF297" w14:textId="65C1C029" w:rsidR="000748D6" w:rsidRDefault="00525D11" w:rsidP="0058458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2025</w:t>
      </w:r>
    </w:p>
    <w:p w14:paraId="54F5C819" w14:textId="3C0AA02C" w:rsidR="00584580" w:rsidRPr="00584580" w:rsidRDefault="00584580" w:rsidP="0058458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DAFTAR ISI</w:t>
      </w:r>
    </w:p>
    <w:sdt>
      <w:sdtPr>
        <w:rPr>
          <w:rFonts w:asciiTheme="minorHAnsi" w:eastAsiaTheme="minorEastAsia" w:hAnsiTheme="minorHAnsi" w:cstheme="minorBidi"/>
          <w:color w:val="auto"/>
          <w:sz w:val="28"/>
          <w:szCs w:val="28"/>
        </w:rPr>
        <w:id w:val="1941696221"/>
        <w:docPartObj>
          <w:docPartGallery w:val="Table of Contents"/>
          <w:docPartUnique/>
        </w:docPartObj>
      </w:sdtPr>
      <w:sdtEndPr/>
      <w:sdtContent>
        <w:p w14:paraId="253A3D18" w14:textId="229320AB" w:rsidR="000748D6" w:rsidRPr="00584580" w:rsidRDefault="000748D6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</w:p>
        <w:p w14:paraId="410ABDE7" w14:textId="0B02387D" w:rsidR="00403BFB" w:rsidRPr="00584580" w:rsidRDefault="46418775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r w:rsidRPr="00584580">
            <w:fldChar w:fldCharType="begin"/>
          </w:r>
          <w:r w:rsidR="00403BFB" w:rsidRPr="00584580">
            <w:instrText>TOC \o "1-3" \z \u \h</w:instrText>
          </w:r>
          <w:r w:rsidRPr="00584580">
            <w:fldChar w:fldCharType="separate"/>
          </w:r>
          <w:hyperlink w:anchor="_Toc237316172">
            <w:r w:rsidRPr="00584580">
              <w:rPr>
                <w:rStyle w:val="Hyperlink"/>
              </w:rPr>
              <w:t>Software Requirement Specification</w:t>
            </w:r>
            <w:r w:rsidR="00403BFB" w:rsidRPr="00584580">
              <w:tab/>
            </w:r>
            <w:r w:rsidR="00403BFB" w:rsidRPr="00584580">
              <w:fldChar w:fldCharType="begin"/>
            </w:r>
            <w:r w:rsidR="00403BFB" w:rsidRPr="00584580">
              <w:instrText>PAGEREF _Toc237316172 \h</w:instrText>
            </w:r>
            <w:r w:rsidR="00403BFB" w:rsidRPr="00584580">
              <w:fldChar w:fldCharType="separate"/>
            </w:r>
            <w:r w:rsidRPr="00584580">
              <w:rPr>
                <w:rStyle w:val="Hyperlink"/>
              </w:rPr>
              <w:t>1</w:t>
            </w:r>
            <w:r w:rsidR="00403BFB" w:rsidRPr="00584580">
              <w:fldChar w:fldCharType="end"/>
            </w:r>
          </w:hyperlink>
        </w:p>
        <w:p w14:paraId="5424234E" w14:textId="4C761C13" w:rsidR="00403BFB" w:rsidRPr="00584580" w:rsidRDefault="00DE1387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hyperlink w:anchor="_Toc1113125840">
            <w:r w:rsidR="46418775" w:rsidRPr="00584580">
              <w:rPr>
                <w:rStyle w:val="Hyperlink"/>
              </w:rPr>
              <w:t>Revision History</w:t>
            </w:r>
            <w:r w:rsidR="075D718D" w:rsidRPr="00584580">
              <w:tab/>
            </w:r>
            <w:r w:rsidR="075D718D" w:rsidRPr="00584580">
              <w:fldChar w:fldCharType="begin"/>
            </w:r>
            <w:r w:rsidR="075D718D" w:rsidRPr="00584580">
              <w:instrText>PAGEREF _Toc1113125840 \h</w:instrText>
            </w:r>
            <w:r w:rsidR="075D718D" w:rsidRPr="00584580">
              <w:fldChar w:fldCharType="separate"/>
            </w:r>
            <w:r w:rsidR="46418775" w:rsidRPr="00584580">
              <w:rPr>
                <w:rStyle w:val="Hyperlink"/>
              </w:rPr>
              <w:t>2</w:t>
            </w:r>
            <w:r w:rsidR="075D718D" w:rsidRPr="00584580">
              <w:fldChar w:fldCharType="end"/>
            </w:r>
          </w:hyperlink>
        </w:p>
        <w:p w14:paraId="096B3FC1" w14:textId="237948F9" w:rsidR="00403BFB" w:rsidRPr="00584580" w:rsidRDefault="00DE1387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hyperlink w:anchor="_Toc921640657">
            <w:r w:rsidR="46418775" w:rsidRPr="00584580">
              <w:rPr>
                <w:rStyle w:val="Hyperlink"/>
              </w:rPr>
              <w:t>1.</w:t>
            </w:r>
            <w:r w:rsidR="075D718D" w:rsidRPr="00584580">
              <w:tab/>
            </w:r>
            <w:r w:rsidR="46418775" w:rsidRPr="00584580">
              <w:rPr>
                <w:rStyle w:val="Hyperlink"/>
              </w:rPr>
              <w:t>PENDAHULUAN</w:t>
            </w:r>
            <w:r w:rsidR="075D718D" w:rsidRPr="00584580">
              <w:tab/>
            </w:r>
            <w:r w:rsidR="075D718D" w:rsidRPr="00584580">
              <w:fldChar w:fldCharType="begin"/>
            </w:r>
            <w:r w:rsidR="075D718D" w:rsidRPr="00584580">
              <w:instrText>PAGEREF _Toc921640657 \h</w:instrText>
            </w:r>
            <w:r w:rsidR="075D718D" w:rsidRPr="00584580">
              <w:fldChar w:fldCharType="separate"/>
            </w:r>
            <w:r w:rsidR="46418775" w:rsidRPr="00584580">
              <w:rPr>
                <w:rStyle w:val="Hyperlink"/>
              </w:rPr>
              <w:t>2</w:t>
            </w:r>
            <w:r w:rsidR="075D718D" w:rsidRPr="00584580">
              <w:fldChar w:fldCharType="end"/>
            </w:r>
          </w:hyperlink>
        </w:p>
        <w:p w14:paraId="72798F79" w14:textId="74A01DF0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4522313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1.1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Purpose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_Toc14522313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3C821649" w14:textId="3D659792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2125116324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1.2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Document Conventions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_Toc2125116324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659DB5C6" w14:textId="2E2FD4CF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606316634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1.3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Intended Audience and Reading Suggestions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_Toc606316634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6E53632A" w14:textId="502EA2ED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123087161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1.4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Product Scope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_Toc1123087161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1010343A" w14:textId="412973B5" w:rsidR="00403BFB" w:rsidRPr="00584580" w:rsidRDefault="00DE1387" w:rsidP="46418775">
          <w:pPr>
            <w:pStyle w:val="TOC2"/>
            <w:tabs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196267727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Produk yang akan dikembangkan adalah aplikasi web yang menyediakan: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_Toc1196267727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58B0532F" w14:textId="7F85DD4F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860970754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1.5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Referensi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_Toc1860970754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254F9B46" w14:textId="4C83AB58" w:rsidR="00403BFB" w:rsidRPr="00584580" w:rsidRDefault="00DE1387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hyperlink w:anchor="_Toc1106373152">
            <w:r w:rsidR="46418775" w:rsidRPr="00584580">
              <w:rPr>
                <w:rStyle w:val="Hyperlink"/>
              </w:rPr>
              <w:t>2.</w:t>
            </w:r>
            <w:r w:rsidR="075D718D" w:rsidRPr="00584580">
              <w:tab/>
            </w:r>
            <w:r w:rsidR="46418775" w:rsidRPr="00584580">
              <w:rPr>
                <w:rStyle w:val="Hyperlink"/>
              </w:rPr>
              <w:t>OVERALL DESCRIPTION</w:t>
            </w:r>
            <w:r w:rsidR="075D718D" w:rsidRPr="00584580">
              <w:tab/>
            </w:r>
            <w:r w:rsidR="075D718D" w:rsidRPr="00584580">
              <w:fldChar w:fldCharType="begin"/>
            </w:r>
            <w:r w:rsidR="075D718D" w:rsidRPr="00584580">
              <w:instrText>PAGEREF _Toc1106373152 \h</w:instrText>
            </w:r>
            <w:r w:rsidR="075D718D" w:rsidRPr="00584580">
              <w:fldChar w:fldCharType="separate"/>
            </w:r>
            <w:r w:rsidR="46418775" w:rsidRPr="00584580">
              <w:rPr>
                <w:rStyle w:val="Hyperlink"/>
              </w:rPr>
              <w:t>2</w:t>
            </w:r>
            <w:r w:rsidR="075D718D" w:rsidRPr="00584580">
              <w:fldChar w:fldCharType="end"/>
            </w:r>
          </w:hyperlink>
        </w:p>
        <w:p w14:paraId="7A048333" w14:textId="5F0B41CC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083065764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2.1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Product Perspective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_Toc1083065764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1A2A3344" w14:textId="1097E071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276395823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2.3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User Classes and Characteristics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_Toc276395823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5FFD755E" w14:textId="364CE4D7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68987882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2.4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Operating Environment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_Toc68987882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198C83CC" w14:textId="3F947A61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727499678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2.5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Design and Implementation Constraints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_Toc1727499678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3EA8EB1F" w14:textId="0637A10A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890512569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2.6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User Documentation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_Toc1890512569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7150DF12" w14:textId="4BC20CA6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444906188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2.7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Assumptions and Dependencies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_Toc1444906188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468ABB70" w14:textId="24F1D71A" w:rsidR="00403BFB" w:rsidRPr="008D266F" w:rsidRDefault="00DE1387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hyperlink w:anchor="_Toc494192235">
            <w:r w:rsidR="008D266F" w:rsidRPr="008D266F">
              <w:rPr>
                <w:rStyle w:val="Hyperlink"/>
              </w:rPr>
              <w:t>3.</w:t>
            </w:r>
            <w:r w:rsidR="008D266F" w:rsidRPr="008D266F">
              <w:tab/>
            </w:r>
            <w:r w:rsidR="008D266F" w:rsidRPr="008D266F">
              <w:rPr>
                <w:rStyle w:val="Hyperlink"/>
              </w:rPr>
              <w:t>KEBUTUHAN ANTARMUKA EKSTERNAL</w:t>
            </w:r>
            <w:r w:rsidR="008D266F" w:rsidRPr="008D266F">
              <w:tab/>
            </w:r>
            <w:r w:rsidR="075D718D" w:rsidRPr="008D266F">
              <w:fldChar w:fldCharType="begin"/>
            </w:r>
            <w:r w:rsidR="075D718D" w:rsidRPr="008D266F">
              <w:instrText>PAGEREF _Toc494192235 \h</w:instrText>
            </w:r>
            <w:r w:rsidR="075D718D" w:rsidRPr="008D266F">
              <w:fldChar w:fldCharType="separate"/>
            </w:r>
            <w:r w:rsidR="008D266F" w:rsidRPr="008D266F">
              <w:rPr>
                <w:rStyle w:val="Hyperlink"/>
              </w:rPr>
              <w:t>2</w:t>
            </w:r>
            <w:r w:rsidR="075D718D" w:rsidRPr="008D266F">
              <w:fldChar w:fldCharType="end"/>
            </w:r>
          </w:hyperlink>
        </w:p>
        <w:p w14:paraId="534581F1" w14:textId="1CD399CF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112129614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3.1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User Interfaces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_Toc1112129614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2C96D49E" w14:textId="1A333910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072696825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2.8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Hardware Interfaces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_Toc1072696825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3167719D" w14:textId="4FA6477F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703144737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3.2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Software Interfaces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_Toc703144737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687E610F" w14:textId="40020AFC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13116820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3.3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Communications Interfaces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_Toc113116820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535E7229" w14:textId="5F4A008C" w:rsidR="00403BFB" w:rsidRPr="00584580" w:rsidRDefault="00DE1387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hyperlink w:anchor="_Toc843735598">
            <w:r w:rsidR="46418775" w:rsidRPr="00584580">
              <w:rPr>
                <w:rStyle w:val="Hyperlink"/>
              </w:rPr>
              <w:t>4.</w:t>
            </w:r>
            <w:r w:rsidR="075D718D" w:rsidRPr="00584580">
              <w:tab/>
            </w:r>
            <w:r w:rsidR="008D266F" w:rsidRPr="00584580">
              <w:rPr>
                <w:rStyle w:val="Hyperlink"/>
              </w:rPr>
              <w:t>SYSTEM FEATURES</w:t>
            </w:r>
            <w:r w:rsidR="075D718D" w:rsidRPr="00584580">
              <w:tab/>
            </w:r>
            <w:r w:rsidR="075D718D" w:rsidRPr="00584580">
              <w:fldChar w:fldCharType="begin"/>
            </w:r>
            <w:r w:rsidR="075D718D" w:rsidRPr="00584580">
              <w:instrText>PAGEREF _Toc843735598 \h</w:instrText>
            </w:r>
            <w:r w:rsidR="075D718D" w:rsidRPr="00584580">
              <w:fldChar w:fldCharType="separate"/>
            </w:r>
            <w:r w:rsidR="46418775" w:rsidRPr="00584580">
              <w:rPr>
                <w:rStyle w:val="Hyperlink"/>
              </w:rPr>
              <w:t>2</w:t>
            </w:r>
            <w:r w:rsidR="075D718D" w:rsidRPr="00584580">
              <w:fldChar w:fldCharType="end"/>
            </w:r>
          </w:hyperlink>
        </w:p>
        <w:p w14:paraId="694E7671" w14:textId="2887BD25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868856977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4.1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System Feature 1: Modul Penjualan dan Transaksi Pelanggan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_Toc1868856977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0222CE4E" w14:textId="1BC7B454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795558005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4.2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System Feature 2: Modul Manajemen Inventaris dan Produk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_Toc795558005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0C51467A" w14:textId="7159A1C3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897524342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4.3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System Feature 3: Modul Laporan dan Analisa Dasbor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_Toc897524342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25097C62" w14:textId="1C1B36D8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890984565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4.4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System Feature 3: Modul Laporan dan Analisa Dasbor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_Toc1890984565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77F57FB3" w14:textId="4AC713B5" w:rsidR="00403BFB" w:rsidRPr="00584580" w:rsidRDefault="00DE1387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hyperlink w:anchor="_Toc235515618">
            <w:r w:rsidR="008D266F" w:rsidRPr="00584580">
              <w:rPr>
                <w:rStyle w:val="Hyperlink"/>
              </w:rPr>
              <w:t>5.</w:t>
            </w:r>
            <w:r w:rsidR="008D266F" w:rsidRPr="00584580">
              <w:tab/>
            </w:r>
            <w:r w:rsidR="008D266F" w:rsidRPr="00584580">
              <w:rPr>
                <w:rStyle w:val="Hyperlink"/>
              </w:rPr>
              <w:t>OTHER NONFUNCTIONAL REQUIREMENTS</w:t>
            </w:r>
            <w:r w:rsidR="008D266F" w:rsidRPr="00584580">
              <w:tab/>
            </w:r>
            <w:r w:rsidR="075D718D" w:rsidRPr="00584580">
              <w:fldChar w:fldCharType="begin"/>
            </w:r>
            <w:r w:rsidR="075D718D" w:rsidRPr="00584580">
              <w:instrText>PAGEREF _Toc235515618 \h</w:instrText>
            </w:r>
            <w:r w:rsidR="075D718D" w:rsidRPr="00584580">
              <w:fldChar w:fldCharType="separate"/>
            </w:r>
            <w:r w:rsidR="008D266F" w:rsidRPr="00584580">
              <w:rPr>
                <w:rStyle w:val="Hyperlink"/>
              </w:rPr>
              <w:t>2</w:t>
            </w:r>
            <w:r w:rsidR="075D718D" w:rsidRPr="00584580">
              <w:fldChar w:fldCharType="end"/>
            </w:r>
          </w:hyperlink>
        </w:p>
        <w:p w14:paraId="2030EB41" w14:textId="78292B69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636749592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5.1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Performance Requirements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_Toc1636749592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0FBDEA2B" w14:textId="50B19E32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28725058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5.2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Safety Requirements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_Toc128725058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03CD2707" w14:textId="445FCC41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223440149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5.3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Security Requirements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_Toc1223440149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705EDBE1" w14:textId="1E3FDC50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1894075672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5.4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Software Quality Attributes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_Toc1894075672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02264A9E" w14:textId="6D474D63" w:rsidR="00403BFB" w:rsidRPr="00584580" w:rsidRDefault="00DE1387" w:rsidP="46418775">
          <w:pPr>
            <w:pStyle w:val="TOC2"/>
            <w:tabs>
              <w:tab w:val="left" w:pos="840"/>
              <w:tab w:val="right" w:leader="dot" w:pos="10785"/>
            </w:tabs>
            <w:rPr>
              <w:rStyle w:val="Hyperlink"/>
              <w:rFonts w:ascii="Times New Roman" w:hAnsi="Times New Roman" w:cs="Times New Roman"/>
              <w:noProof/>
              <w:kern w:val="2"/>
              <w:sz w:val="24"/>
              <w:szCs w:val="22"/>
              <w:lang w:val="en-ID" w:eastAsia="en-ID"/>
              <w14:ligatures w14:val="standardContextual"/>
            </w:rPr>
          </w:pPr>
          <w:hyperlink w:anchor="_Toc713169978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5.5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Business Rules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_Toc713169978 \h</w:instrTex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075D718D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120936E4" w14:textId="49B95902" w:rsidR="00403BFB" w:rsidRPr="00584580" w:rsidRDefault="00DE1387" w:rsidP="008D266F">
          <w:pPr>
            <w:pStyle w:val="TOC1"/>
            <w:rPr>
              <w:rStyle w:val="Hyperlink"/>
              <w:noProof/>
              <w:kern w:val="2"/>
              <w:lang w:val="en-ID" w:eastAsia="en-ID"/>
              <w14:ligatures w14:val="standardContextual"/>
            </w:rPr>
          </w:pPr>
          <w:hyperlink w:anchor="_Toc1036591815">
            <w:r w:rsidR="46418775" w:rsidRPr="00584580">
              <w:rPr>
                <w:rStyle w:val="Hyperlink"/>
              </w:rPr>
              <w:t>6.</w:t>
            </w:r>
            <w:r w:rsidR="075D718D" w:rsidRPr="00584580">
              <w:tab/>
            </w:r>
            <w:r w:rsidR="46418775" w:rsidRPr="00584580">
              <w:rPr>
                <w:rStyle w:val="Hyperlink"/>
              </w:rPr>
              <w:t>Other Requirements</w:t>
            </w:r>
            <w:r w:rsidR="075D718D" w:rsidRPr="00584580">
              <w:tab/>
            </w:r>
            <w:r w:rsidR="075D718D" w:rsidRPr="00584580">
              <w:fldChar w:fldCharType="begin"/>
            </w:r>
            <w:r w:rsidR="075D718D" w:rsidRPr="00584580">
              <w:instrText>PAGEREF _Toc1036591815 \h</w:instrText>
            </w:r>
            <w:r w:rsidR="075D718D" w:rsidRPr="00584580">
              <w:fldChar w:fldCharType="separate"/>
            </w:r>
            <w:r w:rsidR="46418775" w:rsidRPr="00584580">
              <w:rPr>
                <w:rStyle w:val="Hyperlink"/>
              </w:rPr>
              <w:t>2</w:t>
            </w:r>
            <w:r w:rsidR="075D718D" w:rsidRPr="00584580">
              <w:fldChar w:fldCharType="end"/>
            </w:r>
          </w:hyperlink>
        </w:p>
        <w:p w14:paraId="791CBBCC" w14:textId="391A4D97" w:rsidR="46418775" w:rsidRPr="00584580" w:rsidRDefault="00DE1387" w:rsidP="46418775">
          <w:pPr>
            <w:pStyle w:val="TOC2"/>
            <w:tabs>
              <w:tab w:val="right" w:leader="dot" w:pos="10785"/>
            </w:tabs>
            <w:rPr>
              <w:rStyle w:val="Hyperlink"/>
              <w:rFonts w:ascii="Times New Roman" w:hAnsi="Times New Roman" w:cs="Times New Roman"/>
              <w:sz w:val="24"/>
              <w:szCs w:val="22"/>
            </w:rPr>
          </w:pPr>
          <w:hyperlink w:anchor="_Toc657680554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Appendix A: Glossary</w: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_Toc657680554 \h</w:instrTex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37FB0DC5" w14:textId="1EFCEE36" w:rsidR="46418775" w:rsidRPr="00584580" w:rsidRDefault="00DE1387" w:rsidP="46418775">
          <w:pPr>
            <w:pStyle w:val="TOC2"/>
            <w:tabs>
              <w:tab w:val="right" w:leader="dot" w:pos="10785"/>
            </w:tabs>
            <w:rPr>
              <w:rStyle w:val="Hyperlink"/>
              <w:rFonts w:ascii="Times New Roman" w:hAnsi="Times New Roman" w:cs="Times New Roman"/>
              <w:sz w:val="24"/>
              <w:szCs w:val="22"/>
            </w:rPr>
          </w:pPr>
          <w:hyperlink w:anchor="_Toc1933389961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Appendix B: Analysis Models</w: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_Toc1933389961 \h</w:instrTex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</w:p>
        <w:p w14:paraId="5EAA5E4E" w14:textId="048937FA" w:rsidR="46418775" w:rsidRDefault="00DE1387" w:rsidP="46418775">
          <w:pPr>
            <w:pStyle w:val="TOC2"/>
            <w:tabs>
              <w:tab w:val="right" w:leader="dot" w:pos="10785"/>
            </w:tabs>
            <w:rPr>
              <w:rStyle w:val="Hyperlink"/>
            </w:rPr>
          </w:pPr>
          <w:hyperlink w:anchor="_Toc2145766446"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Appendix C: To Be Determined List</w: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tab/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begin"/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instrText>PAGEREF _Toc2145766446 \h</w:instrTex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separate"/>
            </w:r>
            <w:r w:rsidR="46418775" w:rsidRPr="00584580">
              <w:rPr>
                <w:rStyle w:val="Hyperlink"/>
                <w:rFonts w:ascii="Times New Roman" w:hAnsi="Times New Roman" w:cs="Times New Roman"/>
                <w:sz w:val="24"/>
                <w:szCs w:val="22"/>
              </w:rPr>
              <w:t>2</w:t>
            </w:r>
            <w:r w:rsidR="46418775" w:rsidRPr="00584580">
              <w:rPr>
                <w:rFonts w:ascii="Times New Roman" w:hAnsi="Times New Roman" w:cs="Times New Roman"/>
                <w:sz w:val="24"/>
                <w:szCs w:val="22"/>
              </w:rPr>
              <w:fldChar w:fldCharType="end"/>
            </w:r>
          </w:hyperlink>
          <w:r w:rsidR="46418775" w:rsidRPr="00584580">
            <w:rPr>
              <w:rFonts w:ascii="Times New Roman" w:hAnsi="Times New Roman" w:cs="Times New Roman"/>
              <w:sz w:val="24"/>
              <w:szCs w:val="22"/>
            </w:rPr>
            <w:fldChar w:fldCharType="end"/>
          </w:r>
        </w:p>
      </w:sdtContent>
    </w:sdt>
    <w:p w14:paraId="4646818F" w14:textId="52A242C1" w:rsidR="006F22E2" w:rsidRDefault="006F22E2"/>
    <w:p w14:paraId="35E7CE6A" w14:textId="18E68C5B" w:rsidR="00584580" w:rsidRDefault="00584580"/>
    <w:p w14:paraId="5FA33C59" w14:textId="76D04AD6" w:rsidR="00584580" w:rsidRDefault="00584580"/>
    <w:p w14:paraId="2FD3E4E3" w14:textId="09FDEA81" w:rsidR="00584580" w:rsidRDefault="00584580"/>
    <w:p w14:paraId="17645D04" w14:textId="77777777" w:rsidR="00584580" w:rsidRDefault="00584580"/>
    <w:p w14:paraId="5183BD05" w14:textId="783B70E7" w:rsidR="00154224" w:rsidRDefault="006F22E2" w:rsidP="00003588">
      <w:pPr>
        <w:pStyle w:val="H1"/>
        <w:jc w:val="center"/>
        <w:rPr>
          <w:rFonts w:ascii="Times New Roman" w:hAnsi="Times New Roman" w:cs="Times New Roman"/>
          <w:i/>
          <w:iCs/>
          <w:lang w:val="fr-FR"/>
        </w:rPr>
      </w:pPr>
      <w:bookmarkStart w:id="5" w:name="_Toc1113125840"/>
      <w:r w:rsidRPr="00003588">
        <w:rPr>
          <w:rFonts w:ascii="Times New Roman" w:hAnsi="Times New Roman" w:cs="Times New Roman"/>
          <w:i/>
          <w:iCs/>
          <w:lang w:val="fr-FR"/>
        </w:rPr>
        <w:t>R</w:t>
      </w:r>
      <w:bookmarkEnd w:id="5"/>
      <w:r w:rsidR="00584580">
        <w:rPr>
          <w:rFonts w:ascii="Times New Roman" w:hAnsi="Times New Roman" w:cs="Times New Roman"/>
          <w:i/>
          <w:iCs/>
          <w:lang w:val="fr-FR"/>
        </w:rPr>
        <w:t>EVISION HISTORY</w:t>
      </w:r>
    </w:p>
    <w:p w14:paraId="4DE8F06F" w14:textId="2A536463" w:rsidR="00003588" w:rsidRPr="006D739C" w:rsidRDefault="00003588" w:rsidP="00003588">
      <w:pPr>
        <w:pStyle w:val="Heading1"/>
        <w:rPr>
          <w:sz w:val="18"/>
          <w:szCs w:val="18"/>
          <w:lang w:val="fr-FR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615"/>
        <w:gridCol w:w="2250"/>
        <w:gridCol w:w="4770"/>
        <w:gridCol w:w="1350"/>
      </w:tblGrid>
      <w:tr w:rsidR="00003588" w:rsidRPr="00003588" w14:paraId="2643D16B" w14:textId="77777777" w:rsidTr="002B031D">
        <w:tc>
          <w:tcPr>
            <w:tcW w:w="1615" w:type="dxa"/>
          </w:tcPr>
          <w:p w14:paraId="48F611CE" w14:textId="7B1C9E42" w:rsidR="00003588" w:rsidRPr="002B031D" w:rsidRDefault="00003588" w:rsidP="006F22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</w:pPr>
            <w:proofErr w:type="spellStart"/>
            <w:r w:rsidRPr="002B031D"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  <w:t>Author</w:t>
            </w:r>
            <w:proofErr w:type="spellEnd"/>
          </w:p>
        </w:tc>
        <w:tc>
          <w:tcPr>
            <w:tcW w:w="2250" w:type="dxa"/>
          </w:tcPr>
          <w:p w14:paraId="2315EC1F" w14:textId="4090E483" w:rsidR="00003588" w:rsidRPr="002B031D" w:rsidRDefault="00003588" w:rsidP="006F22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</w:pPr>
            <w:r w:rsidRPr="002B031D"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  <w:t>Date</w:t>
            </w:r>
          </w:p>
        </w:tc>
        <w:tc>
          <w:tcPr>
            <w:tcW w:w="4770" w:type="dxa"/>
          </w:tcPr>
          <w:p w14:paraId="1B102466" w14:textId="2F24950A" w:rsidR="00003588" w:rsidRPr="002B031D" w:rsidRDefault="00003588" w:rsidP="006F22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</w:pPr>
            <w:r w:rsidRPr="002B031D"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  <w:t>Description</w:t>
            </w:r>
          </w:p>
        </w:tc>
        <w:tc>
          <w:tcPr>
            <w:tcW w:w="1350" w:type="dxa"/>
          </w:tcPr>
          <w:p w14:paraId="55512D4D" w14:textId="42F20BF4" w:rsidR="00003588" w:rsidRPr="002B031D" w:rsidRDefault="00003588" w:rsidP="006F22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</w:pPr>
            <w:r w:rsidRPr="002B031D">
              <w:rPr>
                <w:rFonts w:ascii="Times New Roman" w:hAnsi="Times New Roman" w:cs="Times New Roman"/>
                <w:b/>
                <w:bCs/>
                <w:sz w:val="24"/>
                <w:szCs w:val="22"/>
                <w:lang w:val="fr-FR"/>
              </w:rPr>
              <w:t>Version</w:t>
            </w:r>
          </w:p>
        </w:tc>
      </w:tr>
      <w:tr w:rsidR="00003588" w:rsidRPr="00003588" w14:paraId="73F460FC" w14:textId="77777777" w:rsidTr="002B031D">
        <w:trPr>
          <w:trHeight w:val="116"/>
        </w:trPr>
        <w:tc>
          <w:tcPr>
            <w:tcW w:w="1615" w:type="dxa"/>
          </w:tcPr>
          <w:p w14:paraId="12C5C5AC" w14:textId="455284B6" w:rsidR="00003588" w:rsidRPr="002B031D" w:rsidRDefault="002B031D" w:rsidP="006F22E2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fr-FR"/>
              </w:rPr>
            </w:pPr>
            <w:proofErr w:type="spellStart"/>
            <w:r w:rsidRPr="002B031D"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>Kelompok</w:t>
            </w:r>
            <w:proofErr w:type="spellEnd"/>
            <w:r w:rsidRPr="002B031D"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 xml:space="preserve"> 9</w:t>
            </w:r>
          </w:p>
        </w:tc>
        <w:tc>
          <w:tcPr>
            <w:tcW w:w="2250" w:type="dxa"/>
          </w:tcPr>
          <w:p w14:paraId="483D1C1E" w14:textId="04A28D32" w:rsidR="00003588" w:rsidRPr="002B031D" w:rsidRDefault="002B031D" w:rsidP="006F22E2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 xml:space="preserve">21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 xml:space="preserve"> 2025</w:t>
            </w:r>
          </w:p>
        </w:tc>
        <w:tc>
          <w:tcPr>
            <w:tcW w:w="4770" w:type="dxa"/>
          </w:tcPr>
          <w:p w14:paraId="6B6C936C" w14:textId="4E2BA65A" w:rsidR="00003588" w:rsidRPr="002B031D" w:rsidRDefault="002B031D" w:rsidP="002B031D">
            <w:pPr>
              <w:rPr>
                <w:rFonts w:ascii="Times New Roman" w:hAnsi="Times New Roman" w:cs="Times New Roman"/>
                <w:sz w:val="24"/>
                <w:szCs w:val="22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 xml:space="preserve"> SRS</w:t>
            </w:r>
          </w:p>
        </w:tc>
        <w:tc>
          <w:tcPr>
            <w:tcW w:w="1350" w:type="dxa"/>
          </w:tcPr>
          <w:p w14:paraId="3F607EFC" w14:textId="7EFF472B" w:rsidR="00003588" w:rsidRPr="002B031D" w:rsidRDefault="002B031D" w:rsidP="006F22E2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fr-FR"/>
              </w:rPr>
              <w:t>1.0</w:t>
            </w:r>
          </w:p>
        </w:tc>
      </w:tr>
    </w:tbl>
    <w:p w14:paraId="32E162AD" w14:textId="3432906E" w:rsidR="006F22E2" w:rsidRPr="00003588" w:rsidRDefault="006F22E2" w:rsidP="006F22E2">
      <w:pPr>
        <w:jc w:val="center"/>
        <w:rPr>
          <w:rFonts w:ascii="Times New Roman" w:hAnsi="Times New Roman" w:cs="Times New Roman"/>
          <w:lang w:val="fr-FR"/>
        </w:rPr>
      </w:pPr>
    </w:p>
    <w:p w14:paraId="3B71456F" w14:textId="577BD0A3" w:rsidR="006F22E2" w:rsidRPr="00003588" w:rsidRDefault="006F22E2">
      <w:pPr>
        <w:rPr>
          <w:lang w:val="fr-FR"/>
        </w:rPr>
      </w:pPr>
    </w:p>
    <w:p w14:paraId="293AB513" w14:textId="77777777" w:rsidR="006F22E2" w:rsidRPr="00A059BA" w:rsidRDefault="006F22E2">
      <w:pPr>
        <w:rPr>
          <w:lang w:val="fr-FR"/>
        </w:rPr>
        <w:sectPr w:rsidR="006F22E2" w:rsidRPr="00A059BA" w:rsidSect="002B031D">
          <w:pgSz w:w="12240" w:h="15840" w:code="1"/>
          <w:pgMar w:top="1440" w:right="1440" w:bottom="1440" w:left="1440" w:header="0" w:footer="0" w:gutter="0"/>
          <w:cols w:space="708"/>
          <w:titlePg/>
          <w:docGrid w:linePitch="381"/>
        </w:sectPr>
      </w:pPr>
    </w:p>
    <w:p w14:paraId="7EAD81AE" w14:textId="2925B845" w:rsidR="4020C49D" w:rsidRPr="002B031D" w:rsidRDefault="3F2A29F6" w:rsidP="006A298E">
      <w:pPr>
        <w:pStyle w:val="Heading1"/>
        <w:numPr>
          <w:ilvl w:val="0"/>
          <w:numId w:val="19"/>
        </w:numPr>
        <w:spacing w:after="240"/>
        <w:ind w:left="360"/>
        <w:rPr>
          <w:rFonts w:ascii="Times New Roman" w:hAnsi="Times New Roman" w:cs="Times New Roman"/>
          <w:color w:val="auto"/>
          <w:sz w:val="28"/>
          <w:szCs w:val="10"/>
        </w:rPr>
      </w:pPr>
      <w:bookmarkStart w:id="6" w:name="_Toc921640657"/>
      <w:r w:rsidRPr="002B031D">
        <w:rPr>
          <w:rFonts w:ascii="Times New Roman" w:hAnsi="Times New Roman" w:cs="Times New Roman"/>
          <w:color w:val="auto"/>
          <w:sz w:val="28"/>
          <w:szCs w:val="10"/>
        </w:rPr>
        <w:lastRenderedPageBreak/>
        <w:t>PENDAHULUAN</w:t>
      </w:r>
      <w:bookmarkEnd w:id="6"/>
    </w:p>
    <w:p w14:paraId="0359A6AD" w14:textId="67368F19" w:rsidR="7323D5DB" w:rsidRPr="002B031D" w:rsidRDefault="002B031D" w:rsidP="006A298E">
      <w:pPr>
        <w:pStyle w:val="Heading2"/>
        <w:numPr>
          <w:ilvl w:val="0"/>
          <w:numId w:val="20"/>
        </w:numPr>
        <w:spacing w:after="24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r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 xml:space="preserve"> Purpose</w:t>
      </w:r>
    </w:p>
    <w:p w14:paraId="3FF062E7" w14:textId="74D5AC14" w:rsidR="0D30A03D" w:rsidRDefault="3F2A29F6" w:rsidP="3F2A29F6">
      <w:pPr>
        <w:spacing w:line="360" w:lineRule="auto"/>
        <w:ind w:left="491" w:firstLine="72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3F2A29F6">
        <w:rPr>
          <w:rFonts w:ascii="Times New Roman" w:eastAsia="Times New Roman" w:hAnsi="Times New Roman" w:cs="Times New Roman"/>
          <w:sz w:val="24"/>
        </w:rPr>
        <w:t>Dokumen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gambaran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rinci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mengenai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web “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Warung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Pihang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hoheng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” Yang mana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tujuan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utama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pembuatan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software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mengotomatisasi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jual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beli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sekaligus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stock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barang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online.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Dokumen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disusun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menjelaskan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lunak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berupa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web yang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oleh UMKM “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Warung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Pihang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Hoheng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”.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mencakup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barang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penyediaan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menu digital yang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diakses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QR code dan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cashless.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Dokumen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bertujuan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pedoman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tim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pengembang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merancang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membangun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mengimplementasikan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mitra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>.</w:t>
      </w:r>
    </w:p>
    <w:p w14:paraId="354FCE9F" w14:textId="2C3A3479" w:rsidR="4DA66203" w:rsidRDefault="4DA66203" w:rsidP="3F2A29F6">
      <w:pPr>
        <w:spacing w:line="360" w:lineRule="auto"/>
        <w:ind w:left="491" w:firstLine="720"/>
        <w:jc w:val="both"/>
        <w:rPr>
          <w:rFonts w:ascii="Times New Roman" w:eastAsia="Times New Roman" w:hAnsi="Times New Roman" w:cs="Times New Roman"/>
          <w:sz w:val="24"/>
        </w:rPr>
      </w:pPr>
    </w:p>
    <w:p w14:paraId="697F119F" w14:textId="154408BE" w:rsidR="00AC0630" w:rsidRPr="002B031D" w:rsidRDefault="002B031D" w:rsidP="006A298E">
      <w:pPr>
        <w:pStyle w:val="Heading2"/>
        <w:numPr>
          <w:ilvl w:val="0"/>
          <w:numId w:val="20"/>
        </w:numPr>
        <w:spacing w:after="240" w:line="259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7" w:name="_Toc2125116324"/>
      <w:r w:rsidRPr="720637D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r w:rsidR="3F2A29F6" w:rsidRPr="002B031D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Document Conventions</w:t>
      </w:r>
      <w:bookmarkEnd w:id="7"/>
    </w:p>
    <w:p w14:paraId="4177D032" w14:textId="4D3E0D33" w:rsidR="002B031D" w:rsidRDefault="3F2A29F6" w:rsidP="002B031D">
      <w:pPr>
        <w:spacing w:before="240" w:line="360" w:lineRule="auto"/>
        <w:ind w:left="567" w:firstLine="72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3F2A29F6">
        <w:rPr>
          <w:rFonts w:ascii="Times New Roman" w:eastAsia="Times New Roman" w:hAnsi="Times New Roman" w:cs="Times New Roman"/>
          <w:sz w:val="24"/>
        </w:rPr>
        <w:t>Dokumen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konvensi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standar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SRS,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bahasa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bahasa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indonesia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istilah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teknis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dijelaskan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glosarium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ditulis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standar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teknologi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. Teks yang </w:t>
      </w:r>
      <w:proofErr w:type="spellStart"/>
      <w:r w:rsidRPr="3F2A29F6">
        <w:rPr>
          <w:rFonts w:ascii="Times New Roman" w:eastAsia="Times New Roman" w:hAnsi="Times New Roman" w:cs="Times New Roman"/>
          <w:i/>
          <w:iCs/>
          <w:sz w:val="24"/>
        </w:rPr>
        <w:t>dimiringkan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istilah-istilah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penting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3F2A29F6">
        <w:rPr>
          <w:rFonts w:ascii="Times New Roman" w:eastAsia="Times New Roman" w:hAnsi="Times New Roman" w:cs="Times New Roman"/>
          <w:b/>
          <w:bCs/>
          <w:sz w:val="24"/>
        </w:rPr>
        <w:t>tebal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menekankan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poin-poin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F2A29F6">
        <w:rPr>
          <w:rFonts w:ascii="Times New Roman" w:eastAsia="Times New Roman" w:hAnsi="Times New Roman" w:cs="Times New Roman"/>
          <w:sz w:val="24"/>
        </w:rPr>
        <w:t>kunci</w:t>
      </w:r>
      <w:proofErr w:type="spellEnd"/>
      <w:r w:rsidRPr="3F2A29F6">
        <w:rPr>
          <w:rFonts w:ascii="Times New Roman" w:eastAsia="Times New Roman" w:hAnsi="Times New Roman" w:cs="Times New Roman"/>
          <w:sz w:val="24"/>
        </w:rPr>
        <w:t>.</w:t>
      </w:r>
    </w:p>
    <w:p w14:paraId="608D4574" w14:textId="77777777" w:rsidR="002B031D" w:rsidRPr="002B031D" w:rsidRDefault="002B031D" w:rsidP="002B031D">
      <w:pPr>
        <w:spacing w:line="360" w:lineRule="auto"/>
        <w:ind w:left="567" w:firstLine="720"/>
        <w:jc w:val="both"/>
        <w:rPr>
          <w:rFonts w:ascii="Times New Roman" w:eastAsia="Times New Roman" w:hAnsi="Times New Roman" w:cs="Times New Roman"/>
          <w:sz w:val="24"/>
        </w:rPr>
      </w:pPr>
    </w:p>
    <w:p w14:paraId="40C00CFA" w14:textId="3D3399BA" w:rsidR="00AC0630" w:rsidRPr="002B031D" w:rsidRDefault="002B031D" w:rsidP="006A298E">
      <w:pPr>
        <w:pStyle w:val="Heading2"/>
        <w:numPr>
          <w:ilvl w:val="0"/>
          <w:numId w:val="20"/>
        </w:numPr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bookmarkStart w:id="8" w:name="_Toc606316634"/>
      <w:r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 xml:space="preserve"> </w:t>
      </w:r>
      <w:r w:rsidR="3F2A29F6" w:rsidRPr="002B031D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Intended Audience and Reading Suggestions</w:t>
      </w:r>
      <w:bookmarkEnd w:id="8"/>
    </w:p>
    <w:p w14:paraId="197A510E" w14:textId="76F46FA9" w:rsidR="4DA66203" w:rsidRDefault="464BA550" w:rsidP="3F2A29F6">
      <w:pPr>
        <w:spacing w:before="240" w:line="360" w:lineRule="auto"/>
        <w:ind w:left="567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464BA550">
        <w:rPr>
          <w:rFonts w:ascii="Times New Roman" w:eastAsia="Times New Roman" w:hAnsi="Times New Roman" w:cs="Times New Roman"/>
          <w:sz w:val="24"/>
        </w:rPr>
        <w:t>Dokumen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ditujukan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 w:rsidRPr="464BA550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</w:p>
    <w:p w14:paraId="7345012D" w14:textId="30AB446C" w:rsidR="4DA66203" w:rsidRDefault="464BA550" w:rsidP="00E365FD">
      <w:pPr>
        <w:pStyle w:val="ListParagraph"/>
        <w:numPr>
          <w:ilvl w:val="0"/>
          <w:numId w:val="4"/>
        </w:numPr>
        <w:spacing w:afterAutospacing="1" w:line="360" w:lineRule="auto"/>
        <w:ind w:left="1260"/>
        <w:jc w:val="both"/>
        <w:rPr>
          <w:rFonts w:ascii="Times New Roman" w:eastAsia="Times New Roman" w:hAnsi="Times New Roman" w:cs="Times New Roman"/>
        </w:rPr>
      </w:pPr>
      <w:proofErr w:type="spellStart"/>
      <w:r w:rsidRPr="464BA550">
        <w:rPr>
          <w:rFonts w:ascii="Times New Roman" w:eastAsia="Times New Roman" w:hAnsi="Times New Roman" w:cs="Times New Roman"/>
          <w:sz w:val="24"/>
        </w:rPr>
        <w:t>tim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pengembang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panduan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desain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implementasi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. </w:t>
      </w:r>
    </w:p>
    <w:p w14:paraId="0DE12038" w14:textId="51A404C5" w:rsidR="4DA66203" w:rsidRDefault="464BA550" w:rsidP="00E365FD">
      <w:pPr>
        <w:pStyle w:val="ListParagraph"/>
        <w:numPr>
          <w:ilvl w:val="0"/>
          <w:numId w:val="4"/>
        </w:numPr>
        <w:spacing w:afterAutospacing="1" w:line="360" w:lineRule="auto"/>
        <w:ind w:left="1260"/>
        <w:jc w:val="both"/>
        <w:rPr>
          <w:rFonts w:ascii="Times New Roman" w:eastAsia="Times New Roman" w:hAnsi="Times New Roman" w:cs="Times New Roman"/>
        </w:rPr>
      </w:pPr>
      <w:proofErr w:type="spellStart"/>
      <w:r w:rsidRPr="464BA550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UMKM/Mitra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memahami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fitur-fitur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tersedia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. </w:t>
      </w:r>
    </w:p>
    <w:p w14:paraId="73293EE1" w14:textId="76D30116" w:rsidR="4DA66203" w:rsidRDefault="464BA550" w:rsidP="00E365FD">
      <w:pPr>
        <w:pStyle w:val="ListParagraph"/>
        <w:numPr>
          <w:ilvl w:val="0"/>
          <w:numId w:val="4"/>
        </w:numPr>
        <w:spacing w:afterAutospacing="1" w:line="360" w:lineRule="auto"/>
        <w:ind w:left="1260"/>
        <w:jc w:val="both"/>
        <w:rPr>
          <w:rFonts w:ascii="Times New Roman" w:eastAsia="Times New Roman" w:hAnsi="Times New Roman" w:cs="Times New Roman"/>
        </w:rPr>
      </w:pPr>
      <w:proofErr w:type="spellStart"/>
      <w:r w:rsidRPr="464BA550">
        <w:rPr>
          <w:rFonts w:ascii="Times New Roman" w:eastAsia="Times New Roman" w:hAnsi="Times New Roman" w:cs="Times New Roman"/>
          <w:sz w:val="24"/>
        </w:rPr>
        <w:t>Dosen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Pembimbing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menilai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kelayakan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akademik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mitra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. </w:t>
      </w:r>
    </w:p>
    <w:p w14:paraId="7FA72EBF" w14:textId="2E17CA75" w:rsidR="5572DA38" w:rsidRDefault="464BA550" w:rsidP="00E365FD">
      <w:pPr>
        <w:pStyle w:val="ListParagraph"/>
        <w:numPr>
          <w:ilvl w:val="0"/>
          <w:numId w:val="4"/>
        </w:numPr>
        <w:spacing w:line="360" w:lineRule="auto"/>
        <w:ind w:left="1260"/>
        <w:jc w:val="both"/>
        <w:rPr>
          <w:rFonts w:ascii="Times New Roman" w:eastAsia="Times New Roman" w:hAnsi="Times New Roman" w:cs="Times New Roman"/>
        </w:rPr>
      </w:pPr>
      <w:r w:rsidRPr="464BA550">
        <w:rPr>
          <w:rFonts w:ascii="Times New Roman" w:eastAsia="Times New Roman" w:hAnsi="Times New Roman" w:cs="Times New Roman"/>
          <w:sz w:val="24"/>
        </w:rPr>
        <w:t>Tester</w:t>
      </w:r>
      <w:r w:rsidRPr="464BA550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pengujian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464BA550">
        <w:rPr>
          <w:rFonts w:ascii="Times New Roman" w:eastAsia="Times New Roman" w:hAnsi="Times New Roman" w:cs="Times New Roman"/>
          <w:sz w:val="24"/>
        </w:rPr>
        <w:t>tertulis</w:t>
      </w:r>
      <w:proofErr w:type="spellEnd"/>
      <w:r w:rsidRPr="464BA550">
        <w:rPr>
          <w:rFonts w:ascii="Times New Roman" w:eastAsia="Times New Roman" w:hAnsi="Times New Roman" w:cs="Times New Roman"/>
          <w:sz w:val="24"/>
        </w:rPr>
        <w:t>.</w:t>
      </w:r>
    </w:p>
    <w:p w14:paraId="0B4AE0DE" w14:textId="4AF4F255" w:rsidR="4E5F70DE" w:rsidRDefault="4E5F70DE" w:rsidP="4E5F70DE">
      <w:pPr>
        <w:pStyle w:val="ListParagraph"/>
        <w:spacing w:line="360" w:lineRule="auto"/>
        <w:ind w:left="1260"/>
        <w:jc w:val="both"/>
        <w:rPr>
          <w:rFonts w:ascii="Times New Roman" w:eastAsia="Times New Roman" w:hAnsi="Times New Roman" w:cs="Times New Roman"/>
        </w:rPr>
      </w:pPr>
    </w:p>
    <w:p w14:paraId="4BD4C75B" w14:textId="7DE7D212" w:rsidR="13D993E9" w:rsidRPr="000C1460" w:rsidRDefault="000C1460" w:rsidP="006A298E">
      <w:pPr>
        <w:pStyle w:val="Heading2"/>
        <w:numPr>
          <w:ilvl w:val="1"/>
          <w:numId w:val="19"/>
        </w:numPr>
        <w:spacing w:after="24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bookmarkStart w:id="9" w:name="_Toc1123087161"/>
      <w:r>
        <w:rPr>
          <w:rFonts w:ascii="Times New Roman" w:hAnsi="Times New Roman" w:cs="Times New Roman"/>
          <w:i w:val="0"/>
          <w:iCs/>
          <w:color w:val="auto"/>
          <w:sz w:val="28"/>
          <w:szCs w:val="18"/>
        </w:rPr>
        <w:lastRenderedPageBreak/>
        <w:t xml:space="preserve"> </w:t>
      </w:r>
      <w:r w:rsidR="115BFA55" w:rsidRPr="000C1460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Product Scope</w:t>
      </w:r>
      <w:bookmarkEnd w:id="9"/>
    </w:p>
    <w:p w14:paraId="6ECCFF2B" w14:textId="79CDED4A" w:rsidR="13D993E9" w:rsidRPr="000C1460" w:rsidRDefault="115BFA55" w:rsidP="000C1460">
      <w:pPr>
        <w:ind w:left="540"/>
        <w:rPr>
          <w:rFonts w:ascii="Times New Roman" w:hAnsi="Times New Roman"/>
          <w:sz w:val="24"/>
          <w:szCs w:val="22"/>
        </w:rPr>
      </w:pPr>
      <w:bookmarkStart w:id="10" w:name="_Toc1196267727"/>
      <w:proofErr w:type="spellStart"/>
      <w:r w:rsidRPr="000C1460">
        <w:rPr>
          <w:rFonts w:ascii="Times New Roman" w:hAnsi="Times New Roman"/>
          <w:sz w:val="24"/>
          <w:szCs w:val="22"/>
        </w:rPr>
        <w:t>Produk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0C1460">
        <w:rPr>
          <w:rFonts w:ascii="Times New Roman" w:hAnsi="Times New Roman"/>
          <w:sz w:val="24"/>
          <w:szCs w:val="22"/>
        </w:rPr>
        <w:t>akan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dikembangkan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adalah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aplikasi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web yang </w:t>
      </w:r>
      <w:proofErr w:type="spellStart"/>
      <w:r w:rsidRPr="000C1460">
        <w:rPr>
          <w:rFonts w:ascii="Times New Roman" w:hAnsi="Times New Roman"/>
          <w:sz w:val="24"/>
          <w:szCs w:val="22"/>
        </w:rPr>
        <w:t>menyediakan</w:t>
      </w:r>
      <w:proofErr w:type="spellEnd"/>
      <w:r w:rsidRPr="000C1460">
        <w:rPr>
          <w:rFonts w:ascii="Times New Roman" w:hAnsi="Times New Roman"/>
          <w:sz w:val="24"/>
          <w:szCs w:val="22"/>
        </w:rPr>
        <w:t>:</w:t>
      </w:r>
      <w:bookmarkEnd w:id="10"/>
    </w:p>
    <w:p w14:paraId="60607971" w14:textId="1687C58B" w:rsidR="13D993E9" w:rsidRPr="000C1460" w:rsidRDefault="6C62E34A" w:rsidP="006A298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C1460">
        <w:rPr>
          <w:rFonts w:ascii="Times New Roman" w:hAnsi="Times New Roman"/>
          <w:sz w:val="24"/>
          <w:szCs w:val="22"/>
        </w:rPr>
        <w:t xml:space="preserve">Modul </w:t>
      </w:r>
      <w:proofErr w:type="spellStart"/>
      <w:r w:rsidRPr="000C1460">
        <w:rPr>
          <w:rFonts w:ascii="Times New Roman" w:hAnsi="Times New Roman"/>
          <w:sz w:val="24"/>
          <w:szCs w:val="22"/>
        </w:rPr>
        <w:t>pencatatan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penjualan</w:t>
      </w:r>
      <w:proofErr w:type="spellEnd"/>
      <w:r w:rsidRPr="000C1460">
        <w:rPr>
          <w:rFonts w:ascii="Times New Roman" w:hAnsi="Times New Roman"/>
          <w:sz w:val="24"/>
          <w:szCs w:val="22"/>
        </w:rPr>
        <w:t>.</w:t>
      </w:r>
    </w:p>
    <w:p w14:paraId="3429E4A9" w14:textId="08B9B0F3" w:rsidR="13D993E9" w:rsidRPr="000C1460" w:rsidRDefault="6C62E34A" w:rsidP="006A298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C1460">
        <w:rPr>
          <w:rFonts w:ascii="Times New Roman" w:hAnsi="Times New Roman"/>
          <w:sz w:val="24"/>
          <w:szCs w:val="22"/>
        </w:rPr>
        <w:t xml:space="preserve">Modul </w:t>
      </w:r>
      <w:proofErr w:type="spellStart"/>
      <w:r w:rsidRPr="000C1460">
        <w:rPr>
          <w:rFonts w:ascii="Times New Roman" w:hAnsi="Times New Roman"/>
          <w:sz w:val="24"/>
          <w:szCs w:val="22"/>
        </w:rPr>
        <w:t>manajemen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stok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barang</w:t>
      </w:r>
      <w:proofErr w:type="spellEnd"/>
      <w:r w:rsidRPr="000C1460">
        <w:rPr>
          <w:rFonts w:ascii="Times New Roman" w:hAnsi="Times New Roman"/>
          <w:sz w:val="24"/>
          <w:szCs w:val="22"/>
        </w:rPr>
        <w:t>.</w:t>
      </w:r>
    </w:p>
    <w:p w14:paraId="680CFD41" w14:textId="120BBAEC" w:rsidR="13D993E9" w:rsidRPr="000C1460" w:rsidRDefault="6C62E34A" w:rsidP="006A298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C1460">
        <w:rPr>
          <w:rFonts w:ascii="Times New Roman" w:hAnsi="Times New Roman"/>
          <w:sz w:val="24"/>
          <w:szCs w:val="22"/>
        </w:rPr>
        <w:t xml:space="preserve">Fitur </w:t>
      </w:r>
      <w:proofErr w:type="spellStart"/>
      <w:r w:rsidRPr="000C1460">
        <w:rPr>
          <w:rFonts w:ascii="Times New Roman" w:hAnsi="Times New Roman"/>
          <w:sz w:val="24"/>
          <w:szCs w:val="22"/>
        </w:rPr>
        <w:t>pembayaran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non-</w:t>
      </w:r>
      <w:proofErr w:type="spellStart"/>
      <w:r w:rsidRPr="000C1460">
        <w:rPr>
          <w:rFonts w:ascii="Times New Roman" w:hAnsi="Times New Roman"/>
          <w:sz w:val="24"/>
          <w:szCs w:val="22"/>
        </w:rPr>
        <w:t>tunai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(cashless).</w:t>
      </w:r>
    </w:p>
    <w:p w14:paraId="44360EFA" w14:textId="319C8F4C" w:rsidR="13D993E9" w:rsidRDefault="6C62E34A" w:rsidP="006A298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/>
          <w:sz w:val="24"/>
          <w:szCs w:val="22"/>
        </w:rPr>
      </w:pPr>
      <w:r w:rsidRPr="000C1460">
        <w:rPr>
          <w:rFonts w:ascii="Times New Roman" w:hAnsi="Times New Roman"/>
          <w:sz w:val="24"/>
          <w:szCs w:val="22"/>
        </w:rPr>
        <w:t xml:space="preserve">Menu digital </w:t>
      </w:r>
      <w:proofErr w:type="spellStart"/>
      <w:r w:rsidRPr="000C1460">
        <w:rPr>
          <w:rFonts w:ascii="Times New Roman" w:hAnsi="Times New Roman"/>
          <w:sz w:val="24"/>
          <w:szCs w:val="22"/>
        </w:rPr>
        <w:t>berbasis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QR code.</w:t>
      </w:r>
    </w:p>
    <w:p w14:paraId="5E322788" w14:textId="77777777" w:rsidR="000C1460" w:rsidRPr="000C1460" w:rsidRDefault="000C1460" w:rsidP="000C1460">
      <w:pPr>
        <w:pStyle w:val="ListParagraph"/>
        <w:ind w:left="1260"/>
        <w:rPr>
          <w:rFonts w:ascii="Times New Roman" w:hAnsi="Times New Roman"/>
          <w:sz w:val="24"/>
          <w:szCs w:val="22"/>
        </w:rPr>
      </w:pPr>
    </w:p>
    <w:p w14:paraId="53A5E962" w14:textId="6409A2E9" w:rsidR="13D993E9" w:rsidRPr="000C1460" w:rsidRDefault="695F8B09" w:rsidP="000C1460">
      <w:pPr>
        <w:ind w:left="540"/>
        <w:rPr>
          <w:rFonts w:ascii="Times New Roman" w:hAnsi="Times New Roman"/>
          <w:sz w:val="24"/>
          <w:szCs w:val="22"/>
        </w:rPr>
      </w:pPr>
      <w:proofErr w:type="spellStart"/>
      <w:r w:rsidRPr="000C1460">
        <w:rPr>
          <w:rFonts w:ascii="Times New Roman" w:hAnsi="Times New Roman"/>
          <w:sz w:val="24"/>
          <w:szCs w:val="22"/>
        </w:rPr>
        <w:t>Manfaat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dari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sistem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ini</w:t>
      </w:r>
      <w:proofErr w:type="spellEnd"/>
      <w:r w:rsidRPr="000C1460">
        <w:rPr>
          <w:rFonts w:ascii="Times New Roman" w:hAnsi="Times New Roman"/>
          <w:sz w:val="24"/>
          <w:szCs w:val="22"/>
        </w:rPr>
        <w:t>:</w:t>
      </w:r>
    </w:p>
    <w:p w14:paraId="167C2ECC" w14:textId="367367B3" w:rsidR="13D993E9" w:rsidRPr="000C1460" w:rsidRDefault="5322B2DA" w:rsidP="006A298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/>
          <w:sz w:val="24"/>
          <w:szCs w:val="22"/>
        </w:rPr>
      </w:pPr>
      <w:proofErr w:type="spellStart"/>
      <w:r w:rsidRPr="000C1460">
        <w:rPr>
          <w:rFonts w:ascii="Times New Roman" w:hAnsi="Times New Roman"/>
          <w:sz w:val="24"/>
          <w:szCs w:val="22"/>
        </w:rPr>
        <w:t>Memudahkan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pengelolaan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stok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barang</w:t>
      </w:r>
      <w:proofErr w:type="spellEnd"/>
      <w:r w:rsidRPr="000C1460">
        <w:rPr>
          <w:rFonts w:ascii="Times New Roman" w:hAnsi="Times New Roman"/>
          <w:sz w:val="24"/>
          <w:szCs w:val="22"/>
        </w:rPr>
        <w:t>.</w:t>
      </w:r>
    </w:p>
    <w:p w14:paraId="5E6C9D33" w14:textId="0375C60C" w:rsidR="13D993E9" w:rsidRPr="000C1460" w:rsidRDefault="5322B2DA" w:rsidP="006A298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/>
          <w:sz w:val="24"/>
          <w:szCs w:val="22"/>
        </w:rPr>
      </w:pPr>
      <w:proofErr w:type="spellStart"/>
      <w:r w:rsidRPr="000C1460">
        <w:rPr>
          <w:rFonts w:ascii="Times New Roman" w:hAnsi="Times New Roman"/>
          <w:sz w:val="24"/>
          <w:szCs w:val="22"/>
        </w:rPr>
        <w:t>Mempercepat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proses </w:t>
      </w:r>
      <w:proofErr w:type="spellStart"/>
      <w:r w:rsidRPr="000C1460">
        <w:rPr>
          <w:rFonts w:ascii="Times New Roman" w:hAnsi="Times New Roman"/>
          <w:sz w:val="24"/>
          <w:szCs w:val="22"/>
        </w:rPr>
        <w:t>transaksi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dengan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metode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cashless.</w:t>
      </w:r>
    </w:p>
    <w:p w14:paraId="079ACF70" w14:textId="235AEA3D" w:rsidR="13D993E9" w:rsidRPr="000C1460" w:rsidRDefault="5322B2DA" w:rsidP="006A298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/>
          <w:sz w:val="24"/>
          <w:szCs w:val="22"/>
        </w:rPr>
      </w:pPr>
      <w:proofErr w:type="spellStart"/>
      <w:r w:rsidRPr="000C1460">
        <w:rPr>
          <w:rFonts w:ascii="Times New Roman" w:hAnsi="Times New Roman"/>
          <w:sz w:val="24"/>
          <w:szCs w:val="22"/>
        </w:rPr>
        <w:t>Memberikan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pengalaman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modern </w:t>
      </w:r>
      <w:proofErr w:type="spellStart"/>
      <w:r w:rsidRPr="000C1460">
        <w:rPr>
          <w:rFonts w:ascii="Times New Roman" w:hAnsi="Times New Roman"/>
          <w:sz w:val="24"/>
          <w:szCs w:val="22"/>
        </w:rPr>
        <w:t>kepada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pelanggan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melalui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menu QR.</w:t>
      </w:r>
    </w:p>
    <w:p w14:paraId="407B3AC2" w14:textId="6AD1D6D2" w:rsidR="6309A774" w:rsidRPr="000C1460" w:rsidRDefault="6309A774" w:rsidP="006A298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/>
          <w:sz w:val="24"/>
          <w:szCs w:val="22"/>
        </w:rPr>
      </w:pPr>
      <w:proofErr w:type="spellStart"/>
      <w:r w:rsidRPr="000C1460">
        <w:rPr>
          <w:rFonts w:ascii="Times New Roman" w:hAnsi="Times New Roman"/>
          <w:sz w:val="24"/>
          <w:szCs w:val="22"/>
        </w:rPr>
        <w:t>Mengurangi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kesalahan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C1460">
        <w:rPr>
          <w:rFonts w:ascii="Times New Roman" w:hAnsi="Times New Roman"/>
          <w:sz w:val="24"/>
          <w:szCs w:val="22"/>
        </w:rPr>
        <w:t>pencatatan</w:t>
      </w:r>
      <w:proofErr w:type="spellEnd"/>
      <w:r w:rsidRPr="000C1460">
        <w:rPr>
          <w:rFonts w:ascii="Times New Roman" w:hAnsi="Times New Roman"/>
          <w:sz w:val="24"/>
          <w:szCs w:val="22"/>
        </w:rPr>
        <w:t xml:space="preserve"> manual.</w:t>
      </w:r>
    </w:p>
    <w:p w14:paraId="193E417D" w14:textId="6C4057B8" w:rsidR="6309A774" w:rsidRDefault="6309A774" w:rsidP="6309A774">
      <w:pPr>
        <w:spacing w:line="360" w:lineRule="auto"/>
        <w:jc w:val="both"/>
        <w:rPr>
          <w:rFonts w:ascii="Times New Roman" w:eastAsia="Times New Roman" w:hAnsi="Times New Roman" w:cs="Times New Roman"/>
          <w:szCs w:val="28"/>
        </w:rPr>
      </w:pPr>
    </w:p>
    <w:p w14:paraId="321F4902" w14:textId="79333A67" w:rsidR="00A81248" w:rsidRPr="000C1460" w:rsidRDefault="000C1460" w:rsidP="006A298E">
      <w:pPr>
        <w:pStyle w:val="Heading2"/>
        <w:numPr>
          <w:ilvl w:val="1"/>
          <w:numId w:val="19"/>
        </w:numPr>
        <w:spacing w:after="240"/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</w:pPr>
      <w:bookmarkStart w:id="11" w:name="_Toc1860970754"/>
      <w:r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  <w:t xml:space="preserve"> </w:t>
      </w:r>
      <w:proofErr w:type="spellStart"/>
      <w:r w:rsidR="6309A774" w:rsidRPr="000C1460"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  <w:t>Referensi</w:t>
      </w:r>
      <w:bookmarkEnd w:id="11"/>
      <w:proofErr w:type="spellEnd"/>
    </w:p>
    <w:p w14:paraId="71F5A3A4" w14:textId="38AA2A1A" w:rsidR="78CE92D6" w:rsidRDefault="6309A774" w:rsidP="000C1460">
      <w:pPr>
        <w:pStyle w:val="Heading2"/>
        <w:numPr>
          <w:ilvl w:val="0"/>
          <w:numId w:val="1"/>
        </w:numPr>
        <w:spacing w:line="360" w:lineRule="auto"/>
        <w:ind w:left="1170" w:hanging="450"/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</w:pPr>
      <w:bookmarkStart w:id="12" w:name="_Toc519596339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 xml:space="preserve">SRS – Online Store </w:t>
      </w:r>
      <w:proofErr w:type="spellStart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 xml:space="preserve"> oleh Maulana </w:t>
      </w:r>
      <w:proofErr w:type="spellStart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>Kholifatur</w:t>
      </w:r>
      <w:proofErr w:type="spellEnd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>dkk</w:t>
      </w:r>
      <w:proofErr w:type="spellEnd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 xml:space="preserve">., Universitas </w:t>
      </w:r>
      <w:proofErr w:type="spellStart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>Trunojoyo</w:t>
      </w:r>
      <w:proofErr w:type="spellEnd"/>
      <w:r w:rsidRPr="6309A774">
        <w:rPr>
          <w:rFonts w:ascii="Times New Roman" w:eastAsia="Times New Roman" w:hAnsi="Times New Roman" w:cs="Times New Roman"/>
          <w:i w:val="0"/>
          <w:color w:val="auto"/>
          <w:sz w:val="24"/>
          <w:szCs w:val="24"/>
        </w:rPr>
        <w:t xml:space="preserve"> Madura, November 2020.</w:t>
      </w:r>
      <w:bookmarkEnd w:id="12"/>
    </w:p>
    <w:p w14:paraId="13183098" w14:textId="389EC71E" w:rsidR="67B95B3E" w:rsidRDefault="6309A774" w:rsidP="000C1460">
      <w:pPr>
        <w:pStyle w:val="ListParagraph"/>
        <w:numPr>
          <w:ilvl w:val="0"/>
          <w:numId w:val="1"/>
        </w:numPr>
        <w:spacing w:after="240" w:line="360" w:lineRule="auto"/>
        <w:ind w:left="1170" w:hanging="450"/>
        <w:rPr>
          <w:rFonts w:ascii="Times New Roman" w:eastAsia="Times New Roman" w:hAnsi="Times New Roman" w:cs="Times New Roman"/>
          <w:sz w:val="24"/>
        </w:rPr>
      </w:pPr>
      <w:r w:rsidRPr="6309A774">
        <w:rPr>
          <w:rFonts w:ascii="Times New Roman" w:eastAsia="Times New Roman" w:hAnsi="Times New Roman" w:cs="Times New Roman"/>
          <w:sz w:val="24"/>
        </w:rPr>
        <w:t xml:space="preserve">Hasil </w:t>
      </w:r>
      <w:proofErr w:type="spellStart"/>
      <w:r w:rsidRPr="6309A774">
        <w:rPr>
          <w:rFonts w:ascii="Times New Roman" w:eastAsia="Times New Roman" w:hAnsi="Times New Roman" w:cs="Times New Roman"/>
          <w:sz w:val="24"/>
        </w:rPr>
        <w:t>wawancara</w:t>
      </w:r>
      <w:proofErr w:type="spellEnd"/>
      <w:r w:rsidRPr="6309A77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6309A774">
        <w:rPr>
          <w:rFonts w:ascii="Times New Roman" w:eastAsia="Times New Roman" w:hAnsi="Times New Roman" w:cs="Times New Roman"/>
          <w:sz w:val="24"/>
        </w:rPr>
        <w:t xml:space="preserve"> UMKM </w:t>
      </w:r>
      <w:proofErr w:type="spellStart"/>
      <w:r w:rsidRPr="6309A774">
        <w:rPr>
          <w:rFonts w:ascii="Times New Roman" w:eastAsia="Times New Roman" w:hAnsi="Times New Roman" w:cs="Times New Roman"/>
          <w:sz w:val="24"/>
        </w:rPr>
        <w:t>Pihang</w:t>
      </w:r>
      <w:proofErr w:type="spellEnd"/>
      <w:r w:rsidRPr="6309A77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sz w:val="24"/>
        </w:rPr>
        <w:t>Hoheng</w:t>
      </w:r>
      <w:proofErr w:type="spellEnd"/>
      <w:r w:rsidRPr="6309A774">
        <w:rPr>
          <w:rFonts w:ascii="Times New Roman" w:eastAsia="Times New Roman" w:hAnsi="Times New Roman" w:cs="Times New Roman"/>
          <w:sz w:val="24"/>
        </w:rPr>
        <w:t>.</w:t>
      </w:r>
    </w:p>
    <w:p w14:paraId="2547CE49" w14:textId="10CB8F0D" w:rsidR="124B6D2D" w:rsidRDefault="124B6D2D" w:rsidP="03B5AC36">
      <w:pPr>
        <w:pStyle w:val="ListParagraph"/>
        <w:spacing w:after="240"/>
        <w:ind w:left="1170" w:hanging="450"/>
        <w:rPr>
          <w:rFonts w:ascii="Times New Roman" w:eastAsia="Times New Roman" w:hAnsi="Times New Roman" w:cs="Times New Roman"/>
          <w:sz w:val="24"/>
        </w:rPr>
      </w:pPr>
    </w:p>
    <w:p w14:paraId="36B30A29" w14:textId="69135A72" w:rsidR="6309A774" w:rsidRDefault="6309A774" w:rsidP="6309A774">
      <w:pPr>
        <w:pStyle w:val="ListParagraph"/>
        <w:spacing w:before="240" w:after="240"/>
        <w:ind w:left="1170" w:hanging="450"/>
        <w:rPr>
          <w:rFonts w:ascii="Times New Roman" w:eastAsia="Times New Roman" w:hAnsi="Times New Roman" w:cs="Times New Roman"/>
          <w:sz w:val="24"/>
        </w:rPr>
      </w:pPr>
    </w:p>
    <w:p w14:paraId="67154B62" w14:textId="5F6F0AC8" w:rsidR="7292D7B4" w:rsidRPr="000C1460" w:rsidRDefault="45E7EC8C" w:rsidP="006A298E">
      <w:pPr>
        <w:pStyle w:val="Heading1"/>
        <w:numPr>
          <w:ilvl w:val="0"/>
          <w:numId w:val="19"/>
        </w:numPr>
        <w:spacing w:after="240"/>
        <w:ind w:left="360"/>
        <w:rPr>
          <w:rFonts w:ascii="Times New Roman" w:hAnsi="Times New Roman"/>
          <w:color w:val="auto"/>
          <w:sz w:val="28"/>
          <w:szCs w:val="10"/>
        </w:rPr>
      </w:pPr>
      <w:bookmarkStart w:id="13" w:name="_Toc1106373152"/>
      <w:r w:rsidRPr="000C1460">
        <w:rPr>
          <w:rFonts w:ascii="Times New Roman" w:hAnsi="Times New Roman"/>
          <w:color w:val="auto"/>
          <w:sz w:val="28"/>
          <w:szCs w:val="10"/>
        </w:rPr>
        <w:t xml:space="preserve">OVERALL </w:t>
      </w:r>
      <w:r w:rsidR="615F8E4A" w:rsidRPr="000C1460">
        <w:rPr>
          <w:rFonts w:ascii="Times New Roman" w:hAnsi="Times New Roman"/>
          <w:color w:val="auto"/>
          <w:sz w:val="28"/>
          <w:szCs w:val="10"/>
        </w:rPr>
        <w:t>DESCRIPTION</w:t>
      </w:r>
      <w:bookmarkEnd w:id="13"/>
    </w:p>
    <w:p w14:paraId="4A3C8144" w14:textId="343BF271" w:rsidR="00D95BFC" w:rsidRPr="000C1460" w:rsidRDefault="000C1460" w:rsidP="006A298E">
      <w:pPr>
        <w:pStyle w:val="Heading2"/>
        <w:numPr>
          <w:ilvl w:val="0"/>
          <w:numId w:val="23"/>
        </w:numPr>
        <w:tabs>
          <w:tab w:val="left" w:pos="810"/>
        </w:tabs>
        <w:spacing w:after="240"/>
        <w:ind w:hanging="27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bookmarkStart w:id="14" w:name="_Toc1083065764"/>
      <w:r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 xml:space="preserve"> </w:t>
      </w:r>
      <w:r w:rsidR="6309A774" w:rsidRPr="000C1460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Product Perspective</w:t>
      </w:r>
      <w:bookmarkEnd w:id="14"/>
    </w:p>
    <w:p w14:paraId="54EC6082" w14:textId="2A4A377F" w:rsidR="6309A774" w:rsidRDefault="07721FC7" w:rsidP="00B624B7">
      <w:pPr>
        <w:spacing w:line="360" w:lineRule="auto"/>
        <w:ind w:left="450" w:firstLine="273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7721FC7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 web</w:t>
      </w:r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pengelolaan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294B26DD">
        <w:rPr>
          <w:rFonts w:ascii="Times New Roman" w:eastAsia="Times New Roman" w:hAnsi="Times New Roman" w:cs="Times New Roman"/>
          <w:sz w:val="24"/>
        </w:rPr>
        <w:t>Pihang</w:t>
      </w:r>
      <w:proofErr w:type="spellEnd"/>
      <w:r w:rsidR="33D27EC5" w:rsidRPr="294B26D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294B26DD">
        <w:rPr>
          <w:rFonts w:ascii="Times New Roman" w:eastAsia="Times New Roman" w:hAnsi="Times New Roman" w:cs="Times New Roman"/>
          <w:sz w:val="24"/>
        </w:rPr>
        <w:t>Hoheng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dikembangkan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solusi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membantu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UMKM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mencatat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mengelola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barang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menyediakan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non-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tunai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lebih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efisien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="1BC21D41" w:rsidRPr="1BC21D41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="1BC21D41" w:rsidRPr="1BC21D4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1BC21D41" w:rsidRPr="1BC21D41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beroperasi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mandiri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terintegrasi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layanan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digital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seperti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QRIS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mendukung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cashless.</w:t>
      </w:r>
      <w:r w:rsidR="7D0BEDC6" w:rsidRPr="7D0BEDC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memungkinkan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r w:rsidR="33D27EC5" w:rsidRPr="21E16440">
        <w:rPr>
          <w:rFonts w:ascii="Times New Roman" w:eastAsia="Times New Roman" w:hAnsi="Times New Roman" w:cs="Times New Roman"/>
          <w:sz w:val="24"/>
        </w:rPr>
        <w:t>real-time</w:t>
      </w:r>
      <w:r w:rsidR="33D27EC5" w:rsidRPr="33D27EC5">
        <w:rPr>
          <w:rFonts w:ascii="Times New Roman" w:eastAsia="Times New Roman" w:hAnsi="Times New Roman" w:cs="Times New Roman"/>
          <w:sz w:val="24"/>
        </w:rPr>
        <w:t xml:space="preserve">, di mana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7721FC7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7721FC7">
        <w:rPr>
          <w:rFonts w:ascii="Times New Roman" w:eastAsia="Times New Roman" w:hAnsi="Times New Roman" w:cs="Times New Roman"/>
          <w:sz w:val="24"/>
        </w:rPr>
        <w:t>langsung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7721FC7">
        <w:rPr>
          <w:rFonts w:ascii="Times New Roman" w:eastAsia="Times New Roman" w:hAnsi="Times New Roman" w:cs="Times New Roman"/>
          <w:sz w:val="24"/>
        </w:rPr>
        <w:t>memperbarui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7721FC7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7721FC7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7721FC7">
        <w:rPr>
          <w:rFonts w:ascii="Times New Roman" w:eastAsia="Times New Roman" w:hAnsi="Times New Roman" w:cs="Times New Roman"/>
          <w:sz w:val="24"/>
        </w:rPr>
        <w:t>barang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 w:rsidRPr="07721FC7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7721FC7">
        <w:rPr>
          <w:rFonts w:ascii="Times New Roman" w:eastAsia="Times New Roman" w:hAnsi="Times New Roman" w:cs="Times New Roman"/>
          <w:sz w:val="24"/>
        </w:rPr>
        <w:t xml:space="preserve">. </w:t>
      </w:r>
      <w:r w:rsidR="33D27EC5" w:rsidRPr="33D27EC5">
        <w:rPr>
          <w:rFonts w:ascii="Times New Roman" w:eastAsia="Times New Roman" w:hAnsi="Times New Roman" w:cs="Times New Roman"/>
          <w:sz w:val="24"/>
        </w:rPr>
        <w:t xml:space="preserve">Hal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meminimalkan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risiko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manual,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mempercepat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memudahkan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usaha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memantau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kondisi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33D27EC5" w:rsidRPr="33D27EC5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="33D27EC5" w:rsidRPr="33D27EC5">
        <w:rPr>
          <w:rFonts w:ascii="Times New Roman" w:eastAsia="Times New Roman" w:hAnsi="Times New Roman" w:cs="Times New Roman"/>
          <w:sz w:val="24"/>
        </w:rPr>
        <w:t>.</w:t>
      </w:r>
    </w:p>
    <w:p w14:paraId="30468758" w14:textId="63D941F2" w:rsidR="6309A774" w:rsidRDefault="022E41EB" w:rsidP="00B624B7">
      <w:pPr>
        <w:spacing w:line="360" w:lineRule="auto"/>
        <w:ind w:left="450" w:firstLine="273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22E41EB">
        <w:rPr>
          <w:rFonts w:ascii="Times New Roman" w:eastAsia="Times New Roman" w:hAnsi="Times New Roman" w:cs="Times New Roman"/>
          <w:sz w:val="24"/>
        </w:rPr>
        <w:lastRenderedPageBreak/>
        <w:t>Selain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itu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dilengkapi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menu digital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QR code, di mana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pemindaian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smartphone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mereka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daftar menu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langsung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. Fitur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hanya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kemudahan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tetapi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mendukung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citra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modern dan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inovatif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UMKM. Serta Fitur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memungkinkan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ringkasan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harian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mingguan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bulanan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sehingga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memudahkan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pengambilan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keputusan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terkait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persediaan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 dan strategi </w:t>
      </w:r>
      <w:proofErr w:type="spellStart"/>
      <w:r w:rsidRPr="022E41EB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022E41EB">
        <w:rPr>
          <w:rFonts w:ascii="Times New Roman" w:eastAsia="Times New Roman" w:hAnsi="Times New Roman" w:cs="Times New Roman"/>
          <w:sz w:val="24"/>
        </w:rPr>
        <w:t xml:space="preserve">. </w:t>
      </w:r>
    </w:p>
    <w:p w14:paraId="16B77450" w14:textId="3CD02480" w:rsidR="6309A774" w:rsidRDefault="33D27EC5" w:rsidP="00B624B7">
      <w:pPr>
        <w:spacing w:after="240" w:line="360" w:lineRule="auto"/>
        <w:ind w:left="540" w:firstLine="273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33D27EC5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adanya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diharapkan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pengelolaan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layanan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kepada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 w:rsidRPr="33D27EC5">
        <w:rPr>
          <w:rFonts w:ascii="Times New Roman" w:eastAsia="Times New Roman" w:hAnsi="Times New Roman" w:cs="Times New Roman"/>
          <w:i/>
          <w:iCs/>
          <w:sz w:val="24"/>
        </w:rPr>
        <w:t>Pihang</w:t>
      </w:r>
      <w:proofErr w:type="spellEnd"/>
      <w:r w:rsidRPr="33D27EC5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i/>
          <w:iCs/>
          <w:sz w:val="24"/>
        </w:rPr>
        <w:t>Hoheng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lebih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efisien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akurat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praktis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>.</w:t>
      </w:r>
    </w:p>
    <w:p w14:paraId="0A4ABDB1" w14:textId="10F67955" w:rsidR="6309A774" w:rsidRDefault="6309A774" w:rsidP="33D27EC5">
      <w:pPr>
        <w:pStyle w:val="NoSpacing"/>
      </w:pPr>
    </w:p>
    <w:p w14:paraId="0E37DF87" w14:textId="076C6C6D" w:rsidR="00D95BFC" w:rsidRPr="000C1460" w:rsidRDefault="000C1460" w:rsidP="006A298E">
      <w:pPr>
        <w:pStyle w:val="Heading2"/>
        <w:numPr>
          <w:ilvl w:val="0"/>
          <w:numId w:val="23"/>
        </w:numPr>
        <w:tabs>
          <w:tab w:val="left" w:pos="1170"/>
        </w:tabs>
        <w:spacing w:after="240"/>
        <w:ind w:left="900" w:hanging="45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r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P</w:t>
      </w:r>
      <w:r w:rsidR="6309A774" w:rsidRPr="000C1460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roduct Functions</w:t>
      </w:r>
    </w:p>
    <w:p w14:paraId="02969CED" w14:textId="6187E5A3" w:rsidR="081F60FB" w:rsidRDefault="081F60FB" w:rsidP="1EA27B65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r w:rsidRPr="64418D04">
        <w:rPr>
          <w:rFonts w:ascii="Times New Roman" w:eastAsia="Times New Roman" w:hAnsi="Times New Roman" w:cs="Times New Roman"/>
          <w:sz w:val="24"/>
        </w:rPr>
        <w:t>Fungsi</w:t>
      </w:r>
      <w:proofErr w:type="spellEnd"/>
      <w:r w:rsidRPr="64418D0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4418D04">
        <w:rPr>
          <w:rFonts w:ascii="Times New Roman" w:eastAsia="Times New Roman" w:hAnsi="Times New Roman" w:cs="Times New Roman"/>
          <w:sz w:val="24"/>
        </w:rPr>
        <w:t>utama</w:t>
      </w:r>
      <w:proofErr w:type="spellEnd"/>
      <w:r w:rsidRPr="64418D0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4418D04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64418D0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4418D0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64418D0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4418D04">
        <w:rPr>
          <w:rFonts w:ascii="Times New Roman" w:eastAsia="Times New Roman" w:hAnsi="Times New Roman" w:cs="Times New Roman"/>
          <w:sz w:val="24"/>
        </w:rPr>
        <w:t>meliputi</w:t>
      </w:r>
      <w:proofErr w:type="spellEnd"/>
      <w:r w:rsidRPr="64418D04">
        <w:rPr>
          <w:rFonts w:ascii="Times New Roman" w:eastAsia="Times New Roman" w:hAnsi="Times New Roman" w:cs="Times New Roman"/>
          <w:sz w:val="24"/>
        </w:rPr>
        <w:t>:</w:t>
      </w:r>
    </w:p>
    <w:p w14:paraId="177183C7" w14:textId="79090E4E" w:rsidR="081F60FB" w:rsidRDefault="081F60FB" w:rsidP="004C0613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Cs w:val="28"/>
        </w:rPr>
      </w:pPr>
      <w:proofErr w:type="spellStart"/>
      <w:r w:rsidRPr="686F5FF7">
        <w:rPr>
          <w:rFonts w:ascii="Times New Roman" w:eastAsia="Times New Roman" w:hAnsi="Times New Roman" w:cs="Times New Roman"/>
          <w:sz w:val="24"/>
        </w:rPr>
        <w:t>Manajemen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Stok: Input, update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otomatis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notifikasi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menipis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>.</w:t>
      </w:r>
    </w:p>
    <w:p w14:paraId="05CAD2CA" w14:textId="7135E9EF" w:rsidR="081F60FB" w:rsidRDefault="081F60FB" w:rsidP="004C0613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Cs w:val="28"/>
        </w:rPr>
      </w:pPr>
      <w:proofErr w:type="spellStart"/>
      <w:r w:rsidRPr="686F5FF7"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total, dan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pencetakan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struk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digital.</w:t>
      </w:r>
    </w:p>
    <w:p w14:paraId="267D02B4" w14:textId="57BEDB2A" w:rsidR="081F60FB" w:rsidRDefault="081F60FB" w:rsidP="004C0613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Cs w:val="28"/>
        </w:rPr>
      </w:pPr>
      <w:proofErr w:type="spellStart"/>
      <w:r w:rsidRPr="686F5FF7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Cashless: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Mendukung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QRIS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dompet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digital.</w:t>
      </w:r>
    </w:p>
    <w:p w14:paraId="0E6E56D3" w14:textId="1BA37E59" w:rsidR="04F55504" w:rsidRDefault="081F60FB" w:rsidP="004C0613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Cs w:val="28"/>
        </w:rPr>
      </w:pPr>
      <w:r w:rsidRPr="686F5FF7">
        <w:rPr>
          <w:rFonts w:ascii="Times New Roman" w:eastAsia="Times New Roman" w:hAnsi="Times New Roman" w:cs="Times New Roman"/>
          <w:sz w:val="24"/>
        </w:rPr>
        <w:t xml:space="preserve">Menu QR Digital: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memindai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QR code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menu di smartphone.</w:t>
      </w:r>
    </w:p>
    <w:p w14:paraId="7B62B367" w14:textId="7111BFB8" w:rsidR="387E1FC0" w:rsidRPr="007846A9" w:rsidRDefault="081F60FB" w:rsidP="004C0613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Cs w:val="28"/>
        </w:rPr>
      </w:pPr>
      <w:proofErr w:type="spellStart"/>
      <w:r w:rsidRPr="686F5FF7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Ringkasan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harian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mingguan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686F5FF7">
        <w:rPr>
          <w:rFonts w:ascii="Times New Roman" w:eastAsia="Times New Roman" w:hAnsi="Times New Roman" w:cs="Times New Roman"/>
          <w:sz w:val="24"/>
        </w:rPr>
        <w:t>bulanan</w:t>
      </w:r>
      <w:proofErr w:type="spellEnd"/>
      <w:r w:rsidRPr="686F5FF7">
        <w:rPr>
          <w:rFonts w:ascii="Times New Roman" w:eastAsia="Times New Roman" w:hAnsi="Times New Roman" w:cs="Times New Roman"/>
          <w:sz w:val="24"/>
        </w:rPr>
        <w:t>.</w:t>
      </w:r>
    </w:p>
    <w:p w14:paraId="50F4DD65" w14:textId="77777777" w:rsidR="007846A9" w:rsidRDefault="007846A9" w:rsidP="007846A9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Cs w:val="28"/>
        </w:rPr>
      </w:pPr>
    </w:p>
    <w:p w14:paraId="1086FF02" w14:textId="3154613B" w:rsidR="00D95BFC" w:rsidRPr="007846A9" w:rsidRDefault="6309A774" w:rsidP="006A298E">
      <w:pPr>
        <w:pStyle w:val="Heading2"/>
        <w:numPr>
          <w:ilvl w:val="1"/>
          <w:numId w:val="24"/>
        </w:numPr>
        <w:ind w:left="900" w:hanging="45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bookmarkStart w:id="15" w:name="_Toc276395823"/>
      <w:r w:rsidRPr="007846A9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User Classes and Characteristics</w:t>
      </w:r>
      <w:bookmarkEnd w:id="15"/>
    </w:p>
    <w:p w14:paraId="1C2778F7" w14:textId="1B955169" w:rsidR="34EB2D63" w:rsidRDefault="46418775" w:rsidP="007846A9">
      <w:pPr>
        <w:spacing w:before="240" w:line="360" w:lineRule="auto"/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r w:rsidRPr="46418775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4641877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18775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4641877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6418775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4641877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46418775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4641877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46418775">
        <w:rPr>
          <w:rFonts w:ascii="Times New Roman" w:eastAsia="Times New Roman" w:hAnsi="Times New Roman" w:cs="Times New Roman"/>
          <w:sz w:val="24"/>
        </w:rPr>
        <w:t>terlibat</w:t>
      </w:r>
      <w:proofErr w:type="spellEnd"/>
      <w:r w:rsidRPr="4641877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52F2E9F5" w:rsidRPr="52F2E9F5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="52F2E9F5" w:rsidRPr="52F2E9F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 w:rsidR="52F2E9F5" w:rsidRPr="52F2E9F5">
        <w:rPr>
          <w:rFonts w:ascii="Times New Roman" w:eastAsia="Times New Roman" w:hAnsi="Times New Roman" w:cs="Times New Roman"/>
          <w:sz w:val="24"/>
        </w:rPr>
        <w:t>berikut</w:t>
      </w:r>
      <w:proofErr w:type="spellEnd"/>
      <w:r w:rsidR="52F2E9F5" w:rsidRPr="52F2E9F5"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 w:rsidR="52F2E9F5" w:rsidRPr="52F2E9F5">
        <w:rPr>
          <w:rFonts w:ascii="Times New Roman" w:eastAsia="Times New Roman" w:hAnsi="Times New Roman" w:cs="Times New Roman"/>
          <w:sz w:val="24"/>
        </w:rPr>
        <w:t xml:space="preserve"> </w:t>
      </w:r>
    </w:p>
    <w:p w14:paraId="20AE6F6B" w14:textId="0D8BE02C" w:rsidR="52F2E9F5" w:rsidRDefault="2D89DD0A" w:rsidP="004C061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A83AB05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UMKM</w:t>
      </w:r>
      <w:r w:rsidR="37FCE46F" w:rsidRPr="0A83AB05">
        <w:rPr>
          <w:rFonts w:ascii="Times New Roman" w:eastAsia="Times New Roman" w:hAnsi="Times New Roman" w:cs="Times New Roman"/>
          <w:sz w:val="24"/>
        </w:rPr>
        <w:t>,</w:t>
      </w:r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Mengelola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menerima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notifikasi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>.</w:t>
      </w:r>
    </w:p>
    <w:p w14:paraId="0C5658F7" w14:textId="225EB217" w:rsidR="52F2E9F5" w:rsidRDefault="2D89DD0A" w:rsidP="004C061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A83AB05">
        <w:rPr>
          <w:rFonts w:ascii="Times New Roman" w:eastAsia="Times New Roman" w:hAnsi="Times New Roman" w:cs="Times New Roman"/>
          <w:sz w:val="24"/>
        </w:rPr>
        <w:t>Karyawan</w:t>
      </w:r>
      <w:proofErr w:type="spellEnd"/>
      <w:r w:rsidR="37FCE46F" w:rsidRPr="0A83AB05">
        <w:rPr>
          <w:rFonts w:ascii="Times New Roman" w:eastAsia="Times New Roman" w:hAnsi="Times New Roman" w:cs="Times New Roman"/>
          <w:sz w:val="24"/>
        </w:rPr>
        <w:t>,</w:t>
      </w:r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input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>.</w:t>
      </w:r>
    </w:p>
    <w:p w14:paraId="373F0C45" w14:textId="646BE388" w:rsidR="34EB2D63" w:rsidRDefault="2D89DD0A" w:rsidP="004C061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A83AB05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="31044207" w:rsidRPr="0A83AB0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menu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QR dan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A83AB05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0A83AB05">
        <w:rPr>
          <w:rFonts w:ascii="Times New Roman" w:eastAsia="Times New Roman" w:hAnsi="Times New Roman" w:cs="Times New Roman"/>
          <w:sz w:val="24"/>
        </w:rPr>
        <w:t xml:space="preserve"> cashless.</w:t>
      </w:r>
    </w:p>
    <w:p w14:paraId="18B9FB3B" w14:textId="52500672" w:rsidR="6977FEF4" w:rsidRDefault="6977FEF4" w:rsidP="6977FEF4">
      <w:pPr>
        <w:pStyle w:val="ListParagraph"/>
        <w:spacing w:before="240"/>
        <w:ind w:left="1080"/>
        <w:rPr>
          <w:rFonts w:ascii="Times New Roman" w:eastAsia="Times New Roman" w:hAnsi="Times New Roman" w:cs="Times New Roman"/>
          <w:sz w:val="24"/>
        </w:rPr>
      </w:pPr>
    </w:p>
    <w:p w14:paraId="25F1B5B6" w14:textId="3E072586" w:rsidR="00D95BFC" w:rsidRDefault="6309A774" w:rsidP="006A298E">
      <w:pPr>
        <w:pStyle w:val="Heading2"/>
        <w:numPr>
          <w:ilvl w:val="1"/>
          <w:numId w:val="24"/>
        </w:numPr>
        <w:ind w:left="900" w:hanging="45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bookmarkStart w:id="16" w:name="_Toc68987882"/>
      <w:r w:rsidRPr="007846A9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Operating Environment</w:t>
      </w:r>
      <w:bookmarkEnd w:id="16"/>
    </w:p>
    <w:p w14:paraId="3337679D" w14:textId="77777777" w:rsidR="007846A9" w:rsidRPr="007846A9" w:rsidRDefault="007846A9" w:rsidP="007846A9"/>
    <w:p w14:paraId="067A9954" w14:textId="1EE0D43C" w:rsidR="7783D15E" w:rsidRDefault="7783D15E" w:rsidP="004C06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1251239A">
        <w:rPr>
          <w:rFonts w:ascii="Times New Roman" w:eastAsia="Times New Roman" w:hAnsi="Times New Roman" w:cs="Times New Roman"/>
          <w:sz w:val="24"/>
        </w:rPr>
        <w:t xml:space="preserve">Platform: Web-based,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diakses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via browser (Chrome, Firefox, Safari).</w:t>
      </w:r>
    </w:p>
    <w:p w14:paraId="71A3FECA" w14:textId="5B66E182" w:rsidR="7783D15E" w:rsidRDefault="7783D15E" w:rsidP="004C06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1251239A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: PC/laptop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pengelola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, smartphone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>.</w:t>
      </w:r>
    </w:p>
    <w:p w14:paraId="71C23044" w14:textId="7EA8C169" w:rsidR="48ECE67C" w:rsidRDefault="7783D15E" w:rsidP="004C06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1251239A">
        <w:rPr>
          <w:rFonts w:ascii="Times New Roman" w:eastAsia="Times New Roman" w:hAnsi="Times New Roman" w:cs="Times New Roman"/>
          <w:sz w:val="24"/>
        </w:rPr>
        <w:lastRenderedPageBreak/>
        <w:t>Koneksi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: Internet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stabil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diperlukan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251239A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1251239A">
        <w:rPr>
          <w:rFonts w:ascii="Times New Roman" w:eastAsia="Times New Roman" w:hAnsi="Times New Roman" w:cs="Times New Roman"/>
          <w:sz w:val="24"/>
        </w:rPr>
        <w:t xml:space="preserve"> cashless.</w:t>
      </w:r>
    </w:p>
    <w:p w14:paraId="637FEAC0" w14:textId="09B0DE1B" w:rsidR="79A204BC" w:rsidRDefault="79A204BC" w:rsidP="48357540">
      <w:pPr>
        <w:pStyle w:val="ListParagraph"/>
        <w:spacing w:before="240"/>
        <w:ind w:left="1080"/>
        <w:rPr>
          <w:rFonts w:ascii="Times New Roman" w:eastAsia="Times New Roman" w:hAnsi="Times New Roman" w:cs="Times New Roman"/>
          <w:sz w:val="24"/>
        </w:rPr>
      </w:pPr>
    </w:p>
    <w:p w14:paraId="44D4D39E" w14:textId="0552E4DA" w:rsidR="00D95BFC" w:rsidRPr="00705FB0" w:rsidRDefault="00705FB0" w:rsidP="006A298E">
      <w:pPr>
        <w:pStyle w:val="Heading2"/>
        <w:numPr>
          <w:ilvl w:val="1"/>
          <w:numId w:val="24"/>
        </w:numPr>
        <w:spacing w:after="240"/>
        <w:ind w:left="810" w:hanging="360"/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</w:pPr>
      <w:bookmarkStart w:id="17" w:name="_Toc1727499678"/>
      <w:r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  <w:t xml:space="preserve">  </w:t>
      </w:r>
      <w:r w:rsidR="6309A774" w:rsidRPr="00705FB0"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  <w:t>Design and Implementation Constraints</w:t>
      </w:r>
      <w:bookmarkEnd w:id="17"/>
    </w:p>
    <w:p w14:paraId="3BE1E615" w14:textId="2514518B" w:rsidR="21BAE779" w:rsidRDefault="21BAE779" w:rsidP="004C0613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6E6836FA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mendukung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integrasi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layanan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QRIS.</w:t>
      </w:r>
    </w:p>
    <w:p w14:paraId="7CCC3744" w14:textId="1A21FF8B" w:rsidR="21BAE779" w:rsidRDefault="21BAE779" w:rsidP="004C0613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6E6836FA">
        <w:rPr>
          <w:rFonts w:ascii="Times New Roman" w:eastAsia="Times New Roman" w:hAnsi="Times New Roman" w:cs="Times New Roman"/>
          <w:sz w:val="24"/>
        </w:rPr>
        <w:t xml:space="preserve">Bahasa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pemrograman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kemampuan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tim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misalnya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PHP).</w:t>
      </w:r>
    </w:p>
    <w:p w14:paraId="6D6717F9" w14:textId="12AEF1DE" w:rsidR="1C221F10" w:rsidRDefault="21BAE779" w:rsidP="004C0613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6E6836FA">
        <w:rPr>
          <w:rFonts w:ascii="Times New Roman" w:eastAsia="Times New Roman" w:hAnsi="Times New Roman" w:cs="Times New Roman"/>
          <w:sz w:val="24"/>
        </w:rPr>
        <w:t xml:space="preserve">UI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responsif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agar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kompatibel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 w:rsidRPr="6E6836FA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6E6836FA">
        <w:rPr>
          <w:rFonts w:ascii="Times New Roman" w:eastAsia="Times New Roman" w:hAnsi="Times New Roman" w:cs="Times New Roman"/>
          <w:sz w:val="24"/>
        </w:rPr>
        <w:t xml:space="preserve"> mobile.</w:t>
      </w:r>
    </w:p>
    <w:p w14:paraId="008DB657" w14:textId="56D13E88" w:rsidR="297DA4CE" w:rsidRDefault="297DA4CE" w:rsidP="0E96DD4D">
      <w:pPr>
        <w:pStyle w:val="ListParagraph"/>
        <w:spacing w:before="240"/>
        <w:ind w:left="1080"/>
        <w:rPr>
          <w:rFonts w:ascii="Times New Roman" w:eastAsia="Times New Roman" w:hAnsi="Times New Roman" w:cs="Times New Roman"/>
          <w:sz w:val="24"/>
        </w:rPr>
      </w:pPr>
    </w:p>
    <w:p w14:paraId="1FE8358B" w14:textId="2A2659E8" w:rsidR="00D95BFC" w:rsidRPr="00705FB0" w:rsidRDefault="6309A774" w:rsidP="006A298E">
      <w:pPr>
        <w:pStyle w:val="Heading2"/>
        <w:numPr>
          <w:ilvl w:val="1"/>
          <w:numId w:val="24"/>
        </w:numPr>
        <w:ind w:left="990" w:hanging="54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bookmarkStart w:id="18" w:name="_Toc1890512569"/>
      <w:r w:rsidRPr="00705FB0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User Documentation</w:t>
      </w:r>
      <w:bookmarkEnd w:id="18"/>
    </w:p>
    <w:p w14:paraId="1CAB0176" w14:textId="711BC7E0" w:rsidR="5F136915" w:rsidRDefault="1CB7B09E" w:rsidP="00A83CB5">
      <w:pPr>
        <w:spacing w:before="240" w:line="360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2D671F8A">
        <w:rPr>
          <w:rFonts w:ascii="Times New Roman" w:eastAsia="Times New Roman" w:hAnsi="Times New Roman" w:cs="Times New Roman"/>
          <w:sz w:val="24"/>
        </w:rPr>
        <w:t>Dokumentasi</w:t>
      </w:r>
      <w:proofErr w:type="spellEnd"/>
      <w:r w:rsidRPr="2D671F8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671F8A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2D671F8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671F8A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2D671F8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671F8A">
        <w:rPr>
          <w:rFonts w:ascii="Times New Roman" w:eastAsia="Times New Roman" w:hAnsi="Times New Roman" w:cs="Times New Roman"/>
          <w:sz w:val="24"/>
        </w:rPr>
        <w:t>disediakan</w:t>
      </w:r>
      <w:proofErr w:type="spellEnd"/>
      <w:r w:rsidRPr="2D671F8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671F8A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2D671F8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671F8A">
        <w:rPr>
          <w:rFonts w:ascii="Times New Roman" w:eastAsia="Times New Roman" w:hAnsi="Times New Roman" w:cs="Times New Roman"/>
          <w:sz w:val="24"/>
        </w:rPr>
        <w:t>bentuk</w:t>
      </w:r>
      <w:proofErr w:type="spellEnd"/>
      <w:r w:rsidRPr="2D671F8A">
        <w:rPr>
          <w:rFonts w:ascii="Times New Roman" w:eastAsia="Times New Roman" w:hAnsi="Times New Roman" w:cs="Times New Roman"/>
          <w:sz w:val="24"/>
        </w:rPr>
        <w:t>:</w:t>
      </w:r>
    </w:p>
    <w:p w14:paraId="41172029" w14:textId="092F6B8C" w:rsidR="5F136915" w:rsidRDefault="1CB7B09E" w:rsidP="004C0613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3CEEB464">
        <w:rPr>
          <w:rFonts w:ascii="Times New Roman" w:eastAsia="Times New Roman" w:hAnsi="Times New Roman" w:cs="Times New Roman"/>
          <w:sz w:val="24"/>
        </w:rPr>
        <w:t xml:space="preserve">Manual </w:t>
      </w:r>
      <w:proofErr w:type="spellStart"/>
      <w:r w:rsidRPr="3CEEB464">
        <w:rPr>
          <w:rFonts w:ascii="Times New Roman" w:eastAsia="Times New Roman" w:hAnsi="Times New Roman" w:cs="Times New Roman"/>
          <w:sz w:val="24"/>
        </w:rPr>
        <w:t>penggunaan</w:t>
      </w:r>
      <w:proofErr w:type="spellEnd"/>
      <w:r w:rsidRPr="3CEEB4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CEEB46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3CEEB4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CEEB464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3CEEB464">
        <w:rPr>
          <w:rFonts w:ascii="Times New Roman" w:eastAsia="Times New Roman" w:hAnsi="Times New Roman" w:cs="Times New Roman"/>
          <w:sz w:val="24"/>
        </w:rPr>
        <w:t xml:space="preserve"> UMKM dan </w:t>
      </w:r>
      <w:proofErr w:type="spellStart"/>
      <w:r w:rsidRPr="3CEEB464">
        <w:rPr>
          <w:rFonts w:ascii="Times New Roman" w:eastAsia="Times New Roman" w:hAnsi="Times New Roman" w:cs="Times New Roman"/>
          <w:sz w:val="24"/>
        </w:rPr>
        <w:t>karyawan</w:t>
      </w:r>
      <w:proofErr w:type="spellEnd"/>
      <w:r w:rsidRPr="3CEEB464">
        <w:rPr>
          <w:rFonts w:ascii="Times New Roman" w:eastAsia="Times New Roman" w:hAnsi="Times New Roman" w:cs="Times New Roman"/>
          <w:sz w:val="24"/>
        </w:rPr>
        <w:t>.</w:t>
      </w:r>
    </w:p>
    <w:p w14:paraId="260A9EC4" w14:textId="7ED617C3" w:rsidR="5224C991" w:rsidRDefault="1CB7B09E" w:rsidP="004C0613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3CEEB464">
        <w:rPr>
          <w:rFonts w:ascii="Times New Roman" w:eastAsia="Times New Roman" w:hAnsi="Times New Roman" w:cs="Times New Roman"/>
          <w:sz w:val="24"/>
        </w:rPr>
        <w:t xml:space="preserve">Panduan </w:t>
      </w:r>
      <w:proofErr w:type="spellStart"/>
      <w:r w:rsidRPr="3CEEB464">
        <w:rPr>
          <w:rFonts w:ascii="Times New Roman" w:eastAsia="Times New Roman" w:hAnsi="Times New Roman" w:cs="Times New Roman"/>
          <w:sz w:val="24"/>
        </w:rPr>
        <w:t>singkat</w:t>
      </w:r>
      <w:proofErr w:type="spellEnd"/>
      <w:r w:rsidRPr="3CEEB4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CEEB464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3CEEB464">
        <w:rPr>
          <w:rFonts w:ascii="Times New Roman" w:eastAsia="Times New Roman" w:hAnsi="Times New Roman" w:cs="Times New Roman"/>
          <w:sz w:val="24"/>
        </w:rPr>
        <w:t xml:space="preserve"> online (FAQ </w:t>
      </w:r>
      <w:proofErr w:type="spellStart"/>
      <w:r w:rsidRPr="3CEEB464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3CEEB464">
        <w:rPr>
          <w:rFonts w:ascii="Times New Roman" w:eastAsia="Times New Roman" w:hAnsi="Times New Roman" w:cs="Times New Roman"/>
          <w:sz w:val="24"/>
        </w:rPr>
        <w:t xml:space="preserve"> help menu).</w:t>
      </w:r>
    </w:p>
    <w:p w14:paraId="454CA6D1" w14:textId="5ABA1ED6" w:rsidR="6AA5E597" w:rsidRDefault="6AA5E597" w:rsidP="28265738">
      <w:pPr>
        <w:pStyle w:val="ListParagraph"/>
        <w:ind w:left="1080"/>
        <w:rPr>
          <w:rFonts w:ascii="Times New Roman" w:eastAsia="Times New Roman" w:hAnsi="Times New Roman" w:cs="Times New Roman"/>
          <w:sz w:val="24"/>
        </w:rPr>
      </w:pPr>
    </w:p>
    <w:p w14:paraId="13FAC7AE" w14:textId="73A16C30" w:rsidR="00D95BFC" w:rsidRPr="00A83CB5" w:rsidRDefault="6309A774" w:rsidP="006A298E">
      <w:pPr>
        <w:pStyle w:val="Heading2"/>
        <w:numPr>
          <w:ilvl w:val="1"/>
          <w:numId w:val="24"/>
        </w:numPr>
        <w:spacing w:after="240"/>
        <w:ind w:left="990" w:hanging="540"/>
        <w:rPr>
          <w:rFonts w:ascii="Times New Roman" w:hAnsi="Times New Roman"/>
          <w:b/>
          <w:bCs/>
          <w:i w:val="0"/>
          <w:iCs/>
          <w:color w:val="auto"/>
          <w:sz w:val="16"/>
          <w:szCs w:val="16"/>
        </w:rPr>
      </w:pPr>
      <w:bookmarkStart w:id="19" w:name="_Toc1444906188"/>
      <w:r w:rsidRPr="00A83CB5"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  <w:t>Assumptions and Dependencies</w:t>
      </w:r>
      <w:bookmarkEnd w:id="19"/>
    </w:p>
    <w:p w14:paraId="2AD9DED7" w14:textId="3E69AC64" w:rsidR="65959C62" w:rsidRDefault="65959C62" w:rsidP="004C0613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4459FCEA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UMKM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memiliki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smartphone/PC yang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memadai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>.</w:t>
      </w:r>
    </w:p>
    <w:p w14:paraId="33371D34" w14:textId="11BF7BD3" w:rsidR="65959C62" w:rsidRDefault="65959C62" w:rsidP="004C0613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4459FCEA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cashless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jika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integrasi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QRIS.</w:t>
      </w:r>
    </w:p>
    <w:p w14:paraId="255F8558" w14:textId="1FF12BF6" w:rsidR="65959C62" w:rsidRDefault="65959C62" w:rsidP="004C0613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4459FCEA">
        <w:rPr>
          <w:rFonts w:ascii="Times New Roman" w:eastAsia="Times New Roman" w:hAnsi="Times New Roman" w:cs="Times New Roman"/>
          <w:sz w:val="24"/>
        </w:rPr>
        <w:t>Ketersediaan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jaringan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internet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faktor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penting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menjalankan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4459FCEA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4459FCEA">
        <w:rPr>
          <w:rFonts w:ascii="Times New Roman" w:eastAsia="Times New Roman" w:hAnsi="Times New Roman" w:cs="Times New Roman"/>
          <w:sz w:val="24"/>
        </w:rPr>
        <w:t>.</w:t>
      </w:r>
    </w:p>
    <w:p w14:paraId="7D1E8DDD" w14:textId="1961E434" w:rsidR="02D40B79" w:rsidRDefault="02D40B79" w:rsidP="08807CD5">
      <w:pPr>
        <w:pStyle w:val="ListParagraph"/>
        <w:ind w:left="1080"/>
        <w:rPr>
          <w:rFonts w:ascii="Times New Roman" w:eastAsia="Times New Roman" w:hAnsi="Times New Roman" w:cs="Times New Roman"/>
          <w:sz w:val="24"/>
        </w:rPr>
      </w:pPr>
    </w:p>
    <w:p w14:paraId="4E272CC7" w14:textId="539B5902" w:rsidR="65959C62" w:rsidRDefault="65959C62" w:rsidP="65959C62"/>
    <w:p w14:paraId="6E3A7CCA" w14:textId="0B314CE0" w:rsidR="6EF6983C" w:rsidRDefault="6EF6983C"/>
    <w:p w14:paraId="7F2FAD01" w14:textId="0383249E" w:rsidR="6EF6983C" w:rsidRDefault="6EF6983C"/>
    <w:p w14:paraId="4FB4CA6A" w14:textId="5E46E00C" w:rsidR="6EF6983C" w:rsidRDefault="6EF6983C"/>
    <w:p w14:paraId="2A1C18DB" w14:textId="79BE11D0" w:rsidR="6EF6983C" w:rsidRDefault="6EF6983C"/>
    <w:p w14:paraId="5EF1F60A" w14:textId="5C0061CC" w:rsidR="00A83CB5" w:rsidRDefault="00A83CB5"/>
    <w:p w14:paraId="4C60B948" w14:textId="2BCAF9BC" w:rsidR="00A83CB5" w:rsidRDefault="00A83CB5"/>
    <w:p w14:paraId="5BF78684" w14:textId="7350D0A7" w:rsidR="00A83CB5" w:rsidRDefault="00A83CB5"/>
    <w:p w14:paraId="3C06A6D9" w14:textId="0599534B" w:rsidR="00A83CB5" w:rsidRDefault="00A83CB5"/>
    <w:p w14:paraId="1A959193" w14:textId="6E9A83DF" w:rsidR="00A83CB5" w:rsidRDefault="00A83CB5"/>
    <w:p w14:paraId="404E41F6" w14:textId="0EB02E6F" w:rsidR="6EF6983C" w:rsidRDefault="6EF6983C"/>
    <w:p w14:paraId="2334E5CE" w14:textId="302482D2" w:rsidR="6EF6983C" w:rsidRDefault="6EF6983C"/>
    <w:p w14:paraId="31FFF682" w14:textId="07F68ECC" w:rsidR="6EF6983C" w:rsidRDefault="6EF6983C"/>
    <w:p w14:paraId="6DFCB375" w14:textId="31ED12CA" w:rsidR="6EF6983C" w:rsidRDefault="6EF6983C"/>
    <w:p w14:paraId="43E2AC88" w14:textId="2549D39C" w:rsidR="6EF6983C" w:rsidRDefault="6EF6983C"/>
    <w:p w14:paraId="0B9D0690" w14:textId="659BF8DE" w:rsidR="6EF6983C" w:rsidRDefault="6EF6983C"/>
    <w:p w14:paraId="11E0FD09" w14:textId="4740ECBE" w:rsidR="6EF6983C" w:rsidRDefault="6EF6983C" w:rsidP="6EF6983C"/>
    <w:p w14:paraId="18F4444C" w14:textId="28CBDDA1" w:rsidR="00D95BFC" w:rsidRPr="001308F5" w:rsidRDefault="00204534" w:rsidP="006A298E">
      <w:pPr>
        <w:pStyle w:val="Heading1"/>
        <w:numPr>
          <w:ilvl w:val="0"/>
          <w:numId w:val="19"/>
        </w:numPr>
        <w:tabs>
          <w:tab w:val="left" w:pos="360"/>
          <w:tab w:val="left" w:pos="900"/>
        </w:tabs>
        <w:ind w:hanging="720"/>
        <w:rPr>
          <w:rFonts w:ascii="Times New Roman" w:hAnsi="Times New Roman"/>
          <w:color w:val="auto"/>
          <w:sz w:val="28"/>
          <w:szCs w:val="28"/>
        </w:rPr>
      </w:pPr>
      <w:bookmarkStart w:id="20" w:name="_Toc494192235"/>
      <w:r w:rsidRPr="001308F5">
        <w:rPr>
          <w:rFonts w:ascii="Times New Roman" w:hAnsi="Times New Roman"/>
          <w:color w:val="auto"/>
          <w:sz w:val="28"/>
          <w:szCs w:val="28"/>
        </w:rPr>
        <w:lastRenderedPageBreak/>
        <w:t>KEBUTUHAN ANTARMUKA EKSTERNAL</w:t>
      </w:r>
      <w:bookmarkEnd w:id="20"/>
    </w:p>
    <w:p w14:paraId="1F0262EF" w14:textId="5F89581B" w:rsidR="1C766512" w:rsidRPr="00B624B7" w:rsidRDefault="1C766512" w:rsidP="00E365FD">
      <w:pPr>
        <w:pStyle w:val="Heading2"/>
        <w:numPr>
          <w:ilvl w:val="0"/>
          <w:numId w:val="6"/>
        </w:numPr>
        <w:tabs>
          <w:tab w:val="left" w:pos="990"/>
        </w:tabs>
        <w:spacing w:after="240" w:line="259" w:lineRule="auto"/>
        <w:ind w:left="990" w:hanging="54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21" w:name="_Toc1112129614"/>
      <w:r w:rsidRPr="0B5B01D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User Interfaces</w:t>
      </w:r>
      <w:bookmarkEnd w:id="21"/>
    </w:p>
    <w:p w14:paraId="22F51362" w14:textId="2E5C21C7" w:rsidR="075D718D" w:rsidRDefault="075D718D" w:rsidP="3F2A29F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0EBE3A9" wp14:editId="49BEC820">
            <wp:extent cx="4533900" cy="6858000"/>
            <wp:effectExtent l="0" t="0" r="0" b="0"/>
            <wp:docPr id="857727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77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3F32" w14:textId="01E5B7DD" w:rsidR="12A48A93" w:rsidRDefault="7AD2D809" w:rsidP="00B661CE">
      <w:pPr>
        <w:spacing w:before="24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B5B01D3">
        <w:rPr>
          <w:rFonts w:ascii="Times New Roman" w:eastAsia="Times New Roman" w:hAnsi="Times New Roman" w:cs="Times New Roman"/>
          <w:sz w:val="24"/>
        </w:rPr>
        <w:lastRenderedPageBreak/>
        <w:t>Antarmuka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Grafis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(Graphical User Interface - GUI)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jembatan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utama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antara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Desainnya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mempertimbangkan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karakteristik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kelas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>.</w:t>
      </w:r>
    </w:p>
    <w:p w14:paraId="777642AD" w14:textId="57F4B339" w:rsidR="00B661CE" w:rsidRPr="00B661CE" w:rsidRDefault="7AD2D809" w:rsidP="006A298E">
      <w:pPr>
        <w:pStyle w:val="ListParagraph"/>
        <w:numPr>
          <w:ilvl w:val="0"/>
          <w:numId w:val="25"/>
        </w:numPr>
        <w:spacing w:line="360" w:lineRule="auto"/>
        <w:ind w:left="1260" w:hanging="540"/>
        <w:jc w:val="both"/>
        <w:rPr>
          <w:rFonts w:ascii="Times New Roman" w:eastAsia="Times New Roman" w:hAnsi="Times New Roman" w:cs="Times New Roman"/>
          <w:szCs w:val="28"/>
        </w:rPr>
      </w:pPr>
      <w:proofErr w:type="spellStart"/>
      <w:r w:rsidRPr="00B661CE">
        <w:rPr>
          <w:rFonts w:ascii="Times New Roman" w:eastAsia="Times New Roman" w:hAnsi="Times New Roman" w:cs="Times New Roman"/>
          <w:b/>
          <w:bCs/>
          <w:sz w:val="24"/>
        </w:rPr>
        <w:t>Prinsip</w:t>
      </w:r>
      <w:proofErr w:type="spellEnd"/>
      <w:r w:rsidRPr="00B661CE">
        <w:rPr>
          <w:rFonts w:ascii="Times New Roman" w:eastAsia="Times New Roman" w:hAnsi="Times New Roman" w:cs="Times New Roman"/>
          <w:b/>
          <w:bCs/>
          <w:sz w:val="24"/>
        </w:rPr>
        <w:t xml:space="preserve"> Desain Utama</w:t>
      </w:r>
      <w:r w:rsidRPr="0B5B01D3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Kesederhanaan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kejelasan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efisiensi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pilar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utama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desain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terutama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dasbor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admin.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pertimbangan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bahwa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warung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belum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terbiasa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B5B01D3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B5B01D3">
        <w:rPr>
          <w:rFonts w:ascii="Times New Roman" w:eastAsia="Times New Roman" w:hAnsi="Times New Roman" w:cs="Times New Roman"/>
          <w:sz w:val="24"/>
        </w:rPr>
        <w:t xml:space="preserve"> meng</w:t>
      </w:r>
    </w:p>
    <w:p w14:paraId="6A32A80D" w14:textId="751D6F70" w:rsidR="12A48A93" w:rsidRPr="00B661CE" w:rsidRDefault="6626C21C" w:rsidP="006A298E">
      <w:pPr>
        <w:pStyle w:val="ListParagraph"/>
        <w:numPr>
          <w:ilvl w:val="0"/>
          <w:numId w:val="25"/>
        </w:numPr>
        <w:spacing w:line="360" w:lineRule="auto"/>
        <w:ind w:left="1260" w:hanging="540"/>
        <w:jc w:val="both"/>
        <w:rPr>
          <w:rFonts w:ascii="Times New Roman" w:eastAsia="Times New Roman" w:hAnsi="Times New Roman" w:cs="Times New Roman"/>
          <w:szCs w:val="28"/>
        </w:rPr>
      </w:pPr>
      <w:proofErr w:type="spellStart"/>
      <w:r w:rsidRPr="00B661CE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Antarmuka</w:t>
      </w:r>
      <w:proofErr w:type="spellEnd"/>
      <w:r w:rsidRPr="00B661CE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 Situs Web </w:t>
      </w:r>
      <w:proofErr w:type="spellStart"/>
      <w:r w:rsidRPr="00B661CE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Pelanggan</w:t>
      </w:r>
      <w:proofErr w:type="spellEnd"/>
      <w:r w:rsidRPr="00B661CE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</w:p>
    <w:p w14:paraId="44E1DFA8" w14:textId="77777777" w:rsidR="00B661CE" w:rsidRPr="00B661CE" w:rsidRDefault="6626C21C" w:rsidP="006A298E">
      <w:pPr>
        <w:pStyle w:val="ListParagraph"/>
        <w:numPr>
          <w:ilvl w:val="0"/>
          <w:numId w:val="26"/>
        </w:numPr>
        <w:spacing w:before="220" w:after="220" w:line="360" w:lineRule="auto"/>
        <w:ind w:left="171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626C21C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Tampilan</w:t>
      </w:r>
      <w:proofErr w:type="spellEnd"/>
      <w:r w:rsidRPr="6626C21C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 dan </w:t>
      </w:r>
      <w:proofErr w:type="spellStart"/>
      <w:r w:rsidRPr="6626C21C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Nuansa</w:t>
      </w:r>
      <w:proofErr w:type="spellEnd"/>
      <w:r w:rsidR="00B661CE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 </w:t>
      </w:r>
    </w:p>
    <w:p w14:paraId="7DD2CFB6" w14:textId="1E24B2EE" w:rsidR="12A48A93" w:rsidRPr="00B661CE" w:rsidRDefault="00B661CE" w:rsidP="00B661CE">
      <w:pPr>
        <w:pStyle w:val="ListParagraph"/>
        <w:spacing w:before="220" w:after="220" w:line="360" w:lineRule="auto"/>
        <w:ind w:left="1710" w:firstLine="45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268F057C">
        <w:rPr>
          <w:rFonts w:ascii="Times New Roman" w:eastAsia="Times New Roman" w:hAnsi="Times New Roman" w:cs="Times New Roman"/>
          <w:sz w:val="24"/>
        </w:rPr>
        <w:t>D</w:t>
      </w:r>
      <w:r w:rsidR="7AD2D809" w:rsidRPr="00B661CE">
        <w:rPr>
          <w:rFonts w:ascii="Times New Roman" w:eastAsia="Times New Roman" w:hAnsi="Times New Roman" w:cs="Times New Roman"/>
          <w:sz w:val="24"/>
        </w:rPr>
        <w:t xml:space="preserve">esain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bersih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, modern, dan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responsif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tata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letak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memudahkan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navigasi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Penggunaan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ruang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putih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cukup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tipografi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mudah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dibaca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ikonografi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jelas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AD2D809" w:rsidRPr="00B661CE">
        <w:rPr>
          <w:rFonts w:ascii="Times New Roman" w:eastAsia="Times New Roman" w:hAnsi="Times New Roman" w:cs="Times New Roman"/>
          <w:sz w:val="24"/>
        </w:rPr>
        <w:t>prioritas</w:t>
      </w:r>
      <w:proofErr w:type="spellEnd"/>
      <w:r w:rsidR="7AD2D809" w:rsidRPr="00B661CE">
        <w:rPr>
          <w:rFonts w:ascii="Times New Roman" w:eastAsia="Times New Roman" w:hAnsi="Times New Roman" w:cs="Times New Roman"/>
          <w:sz w:val="24"/>
        </w:rPr>
        <w:t>.</w:t>
      </w:r>
    </w:p>
    <w:p w14:paraId="628DB114" w14:textId="21CF60E6" w:rsidR="12A48A93" w:rsidRDefault="7AD2D809" w:rsidP="00E365FD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before="220" w:after="220" w:line="360" w:lineRule="auto"/>
        <w:ind w:left="1800" w:hanging="45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Elemen</w:t>
      </w:r>
      <w:proofErr w:type="spellEnd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Kunci</w:t>
      </w:r>
      <w:proofErr w:type="spellEnd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</w:p>
    <w:p w14:paraId="627993F4" w14:textId="2CDD6F72" w:rsidR="12A48A93" w:rsidRDefault="7AD2D809" w:rsidP="006A298E">
      <w:pPr>
        <w:pStyle w:val="ListParagraph"/>
        <w:numPr>
          <w:ilvl w:val="2"/>
          <w:numId w:val="27"/>
        </w:numPr>
        <w:tabs>
          <w:tab w:val="left" w:pos="2160"/>
        </w:tabs>
        <w:spacing w:before="220" w:after="220" w:line="360" w:lineRule="auto"/>
        <w:ind w:left="216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Header:</w:t>
      </w:r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Berisi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logo,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bilah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pencarian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yang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menonjol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navigasi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kategori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dan ikon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keranjang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belanja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32BBA488" w14:textId="0EC2F2E2" w:rsidR="12A48A93" w:rsidRDefault="7AD2D809" w:rsidP="006A298E">
      <w:pPr>
        <w:pStyle w:val="ListParagraph"/>
        <w:numPr>
          <w:ilvl w:val="2"/>
          <w:numId w:val="27"/>
        </w:numPr>
        <w:tabs>
          <w:tab w:val="left" w:pos="2160"/>
        </w:tabs>
        <w:spacing w:before="220" w:after="220" w:line="360" w:lineRule="auto"/>
        <w:ind w:left="216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Halaman </w:t>
      </w:r>
      <w:proofErr w:type="spellStart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Beranda</w:t>
      </w:r>
      <w:proofErr w:type="spellEnd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Menampilkan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promosi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produk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unggulan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dan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gambar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atau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logo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dari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kedai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246D1E23" w14:textId="68DB07BF" w:rsidR="12A48A93" w:rsidRDefault="7AD2D809" w:rsidP="006A298E">
      <w:pPr>
        <w:pStyle w:val="ListParagraph"/>
        <w:numPr>
          <w:ilvl w:val="2"/>
          <w:numId w:val="27"/>
        </w:numPr>
        <w:tabs>
          <w:tab w:val="left" w:pos="2160"/>
        </w:tabs>
        <w:spacing w:before="220" w:after="220" w:line="360" w:lineRule="auto"/>
        <w:ind w:left="216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Halaman </w:t>
      </w:r>
      <w:proofErr w:type="spellStart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Produk</w:t>
      </w:r>
      <w:proofErr w:type="spellEnd"/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Menggunakan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tata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letak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berbasis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grid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gambar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produk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nama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dan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harga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yang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jelas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7AC4F265" w14:textId="332BD000" w:rsidR="12A48A93" w:rsidRDefault="7AD2D809" w:rsidP="006A298E">
      <w:pPr>
        <w:pStyle w:val="ListParagraph"/>
        <w:numPr>
          <w:ilvl w:val="2"/>
          <w:numId w:val="27"/>
        </w:numPr>
        <w:tabs>
          <w:tab w:val="left" w:pos="2160"/>
        </w:tabs>
        <w:spacing w:before="220" w:after="220" w:line="360" w:lineRule="auto"/>
        <w:ind w:left="216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Proses </w:t>
      </w:r>
      <w:r w:rsidRPr="7AD2D809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</w:rPr>
        <w:t>Checkout</w:t>
      </w:r>
      <w:r w:rsidRPr="7AD2D809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Dirancang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sebagai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alur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multi-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langkah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yang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terpandu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mengurangi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kebingungan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dan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tingkat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pengabaian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keranjang</w:t>
      </w:r>
      <w:proofErr w:type="spellEnd"/>
      <w:r w:rsidRPr="7AD2D809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35652217" w14:textId="1C44BAA8" w:rsidR="37F4EFBF" w:rsidRDefault="37F4EFBF" w:rsidP="1C766512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30155E38" w14:textId="6880E703" w:rsidR="00D95BFC" w:rsidRPr="007039F5" w:rsidRDefault="695F8B09" w:rsidP="00E365FD">
      <w:pPr>
        <w:pStyle w:val="Heading2"/>
        <w:numPr>
          <w:ilvl w:val="0"/>
          <w:numId w:val="6"/>
        </w:numPr>
        <w:spacing w:after="240"/>
        <w:ind w:left="1080" w:hanging="630"/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</w:pPr>
      <w:bookmarkStart w:id="22" w:name="_Toc1072696825"/>
      <w:r w:rsidRPr="007039F5">
        <w:rPr>
          <w:rFonts w:ascii="Times New Roman" w:hAnsi="Times New Roman"/>
          <w:b/>
          <w:bCs/>
          <w:i w:val="0"/>
          <w:iCs/>
          <w:color w:val="auto"/>
          <w:sz w:val="28"/>
          <w:szCs w:val="18"/>
        </w:rPr>
        <w:t>Hardware Interfaces</w:t>
      </w:r>
      <w:bookmarkEnd w:id="22"/>
    </w:p>
    <w:p w14:paraId="52534284" w14:textId="7E672EE0" w:rsidR="773637C3" w:rsidRDefault="5322B2DA" w:rsidP="0E13F10C">
      <w:pPr>
        <w:spacing w:after="160" w:line="360" w:lineRule="auto"/>
        <w:ind w:left="1080"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Perangkat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Tampilan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QRIS (QRIS Display Device)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menangani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langsung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tempat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memerlukan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sebuah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layar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QR code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kepada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pembeli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proofErr w:type="gramStart"/>
      <w:r w:rsidRPr="5322B2D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proofErr w:type="gram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r w:rsidRPr="5322B2DA">
        <w:rPr>
          <w:rFonts w:ascii="Times New Roman" w:eastAsia="Times New Roman" w:hAnsi="Times New Roman" w:cs="Times New Roman"/>
          <w:i/>
          <w:iCs/>
          <w:sz w:val="24"/>
        </w:rPr>
        <w:t>QR Code</w:t>
      </w:r>
      <w:r w:rsidRPr="5322B2DA">
        <w:rPr>
          <w:rFonts w:ascii="Times New Roman" w:eastAsia="Times New Roman" w:hAnsi="Times New Roman" w:cs="Times New Roman"/>
          <w:sz w:val="24"/>
        </w:rPr>
        <w:t xml:space="preserve"> (QRIS) yang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dihasilkan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agar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memindainya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perbankan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r w:rsidRPr="5322B2DA">
        <w:rPr>
          <w:rFonts w:ascii="Times New Roman" w:eastAsia="Times New Roman" w:hAnsi="Times New Roman" w:cs="Times New Roman"/>
          <w:i/>
          <w:iCs/>
          <w:sz w:val="24"/>
        </w:rPr>
        <w:t>e-wallet</w:t>
      </w:r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mereka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Implementasi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Teknis</w:t>
      </w:r>
      <w:r w:rsidRPr="5322B2DA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tidak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berinteraksi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secara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langsung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keras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Sebaliknya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terintegrasi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r w:rsidRPr="5322B2DA">
        <w:rPr>
          <w:rFonts w:ascii="Times New Roman" w:eastAsia="Times New Roman" w:hAnsi="Times New Roman" w:cs="Times New Roman"/>
          <w:i/>
          <w:iCs/>
          <w:sz w:val="24"/>
        </w:rPr>
        <w:t>payment gateway</w:t>
      </w:r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gambar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QRIS. Gambar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kemudian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ditampilkan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antarmuka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web.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keras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dibutuhkan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hanyalah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layar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standar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seperti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r w:rsidRPr="5322B2DA">
        <w:rPr>
          <w:rFonts w:ascii="Times New Roman" w:eastAsia="Times New Roman" w:hAnsi="Times New Roman" w:cs="Times New Roman"/>
          <w:b/>
          <w:bCs/>
          <w:sz w:val="24"/>
        </w:rPr>
        <w:lastRenderedPageBreak/>
        <w:t xml:space="preserve">monitor PC, tablet,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atau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b/>
          <w:bCs/>
          <w:sz w:val="24"/>
        </w:rPr>
        <w:t>bahkan</w:t>
      </w:r>
      <w:proofErr w:type="spellEnd"/>
      <w:r w:rsidRPr="5322B2DA">
        <w:rPr>
          <w:rFonts w:ascii="Times New Roman" w:eastAsia="Times New Roman" w:hAnsi="Times New Roman" w:cs="Times New Roman"/>
          <w:b/>
          <w:bCs/>
          <w:sz w:val="24"/>
        </w:rPr>
        <w:t xml:space="preserve"> smartphone</w:t>
      </w:r>
      <w:r w:rsidRPr="5322B2DA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halaman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tersebut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kepada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5322B2DA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5322B2DA">
        <w:rPr>
          <w:rFonts w:ascii="Times New Roman" w:eastAsia="Times New Roman" w:hAnsi="Times New Roman" w:cs="Times New Roman"/>
          <w:sz w:val="24"/>
        </w:rPr>
        <w:t>.</w:t>
      </w:r>
    </w:p>
    <w:p w14:paraId="6F91E71F" w14:textId="0569F791" w:rsidR="773637C3" w:rsidRDefault="773637C3" w:rsidP="0E13F10C">
      <w:pPr>
        <w:ind w:left="1080"/>
        <w:rPr>
          <w:rFonts w:ascii="Times New Roman" w:eastAsia="Times New Roman" w:hAnsi="Times New Roman" w:cs="Times New Roman"/>
          <w:sz w:val="24"/>
        </w:rPr>
      </w:pPr>
    </w:p>
    <w:p w14:paraId="3ECC489C" w14:textId="52B6F1B7" w:rsidR="00D95BFC" w:rsidRPr="00817027" w:rsidRDefault="6309A774" w:rsidP="00E365FD">
      <w:pPr>
        <w:pStyle w:val="Heading2"/>
        <w:numPr>
          <w:ilvl w:val="0"/>
          <w:numId w:val="6"/>
        </w:numPr>
        <w:spacing w:after="240"/>
        <w:ind w:left="1080" w:hanging="630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</w:pPr>
      <w:bookmarkStart w:id="23" w:name="_Toc703144737"/>
      <w:r w:rsidRPr="00817027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18"/>
        </w:rPr>
        <w:t>Software Interfaces</w:t>
      </w:r>
      <w:bookmarkEnd w:id="23"/>
    </w:p>
    <w:p w14:paraId="45DE7AE0" w14:textId="47CC5292" w:rsidR="6309A774" w:rsidRPr="00BC7AF3" w:rsidRDefault="6309A774" w:rsidP="00BC7AF3">
      <w:pPr>
        <w:spacing w:line="360" w:lineRule="auto"/>
        <w:ind w:left="63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berinteraksi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secara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intensif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beberapa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perangkat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lunak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eksternal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melalui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Application Programming Interfaces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(API).</w:t>
      </w:r>
    </w:p>
    <w:p w14:paraId="0D321B2D" w14:textId="179A5221" w:rsidR="6309A774" w:rsidRDefault="6309A774" w:rsidP="006A298E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Tujuan</w:t>
      </w:r>
      <w:proofErr w:type="spellEnd"/>
      <w:r w:rsidRPr="6309A774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memproses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online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secara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aman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dan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andal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5D35583E" w14:textId="568D58AB" w:rsidR="006A14F3" w:rsidRDefault="6309A774" w:rsidP="006A298E">
      <w:pPr>
        <w:pStyle w:val="ListParagraph"/>
        <w:numPr>
          <w:ilvl w:val="0"/>
          <w:numId w:val="28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Implementasi</w:t>
      </w:r>
      <w:proofErr w:type="spellEnd"/>
      <w:r w:rsidRPr="6309A774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</w:p>
    <w:p w14:paraId="29A4B5B0" w14:textId="7498F934" w:rsidR="6309A774" w:rsidRDefault="6309A774" w:rsidP="006A14F3">
      <w:pPr>
        <w:pStyle w:val="ListParagraph"/>
        <w:spacing w:before="220" w:after="220" w:line="360" w:lineRule="auto"/>
        <w:ind w:left="99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berintegrasi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API REST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dari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penyedia</w:t>
      </w:r>
      <w:proofErr w:type="spellEnd"/>
      <w:r w:rsidR="006A14F3">
        <w:t xml:space="preserve"> </w:t>
      </w: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payment gateway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agregator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di Indonesia,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seperti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Xendit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atau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iPaymu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  <w:r w:rsidR="006A14F3">
        <w:rPr>
          <w:rFonts w:ascii="Times New Roman" w:eastAsia="Times New Roman" w:hAnsi="Times New Roman" w:cs="Times New Roman"/>
          <w:color w:val="000000" w:themeColor="text1"/>
          <w:sz w:val="24"/>
          <w:vertAlign w:val="superscript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Pemilihan</w:t>
      </w:r>
      <w:proofErr w:type="spellEnd"/>
      <w:r w:rsidR="006A14F3"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agregator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merupakan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keputusan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strategis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yang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krusial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Dibandingkan</w:t>
      </w:r>
      <w:proofErr w:type="spellEnd"/>
      <w:r w:rsidR="006A14F3"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mengintegrasikan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satu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per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satu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API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dari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berbagai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bank,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penggunaan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="006A14F3">
        <w:rPr>
          <w:rFonts w:ascii="Times New Roman" w:eastAsia="Times New Roman" w:hAnsi="Times New Roman" w:cs="Times New Roman"/>
          <w:color w:val="000000" w:themeColor="text1"/>
          <w:sz w:val="24"/>
        </w:rPr>
        <w:t>aggregator</w:t>
      </w:r>
      <w:r w:rsidR="006A14F3"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menyederhanakan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proses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pengembangan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secara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drastis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(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hanya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satu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set</w:t>
      </w:r>
      <w:r w:rsidR="006A14F3"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dokumentasi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API yang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perlu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dipelajari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) dan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memudahkan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manajemen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di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admin (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satu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dasbor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rekonsiliasi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semua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).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Ini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sangat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sesuai</w:t>
      </w:r>
      <w:proofErr w:type="spellEnd"/>
      <w:r w:rsidR="006A14F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batasan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sumber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daya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dan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keahlian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teknis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yang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dimiliki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oleh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bisnis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skala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kecil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3AE7258B" w14:textId="19184828" w:rsidR="6309A774" w:rsidRDefault="6309A774" w:rsidP="006A14F3">
      <w:pPr>
        <w:pStyle w:val="ListParagraph"/>
        <w:numPr>
          <w:ilvl w:val="0"/>
          <w:numId w:val="2"/>
        </w:numPr>
        <w:tabs>
          <w:tab w:val="left" w:pos="1080"/>
        </w:tabs>
        <w:spacing w:before="220" w:after="220" w:line="360" w:lineRule="auto"/>
        <w:ind w:left="99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6309A774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Alur </w:t>
      </w:r>
      <w:proofErr w:type="spellStart"/>
      <w:r w:rsidRPr="6309A774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Interaksi</w:t>
      </w:r>
      <w:proofErr w:type="spellEnd"/>
      <w:r w:rsidRPr="6309A774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:</w:t>
      </w:r>
    </w:p>
    <w:p w14:paraId="1CAF38B2" w14:textId="526082A8" w:rsidR="6309A774" w:rsidRDefault="6309A774" w:rsidP="006A298E">
      <w:pPr>
        <w:pStyle w:val="ListParagraph"/>
        <w:numPr>
          <w:ilvl w:val="1"/>
          <w:numId w:val="29"/>
        </w:numPr>
        <w:spacing w:before="220" w:after="220" w:line="360" w:lineRule="auto"/>
        <w:ind w:left="1440" w:hanging="45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Saat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checkout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mengirim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permintaan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pembuatan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transaksi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ke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API</w:t>
      </w:r>
      <w:r w:rsidR="00C4447C">
        <w:t xml:space="preserve"> </w:t>
      </w: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gateway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detail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dan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jumlah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total.</w:t>
      </w:r>
    </w:p>
    <w:p w14:paraId="5A39D115" w14:textId="43DF18FB" w:rsidR="000C2310" w:rsidRPr="000C2310" w:rsidRDefault="6309A774" w:rsidP="006A298E">
      <w:pPr>
        <w:pStyle w:val="ListParagraph"/>
        <w:numPr>
          <w:ilvl w:val="1"/>
          <w:numId w:val="29"/>
        </w:numPr>
        <w:spacing w:before="220" w:after="220" w:line="360" w:lineRule="auto"/>
        <w:ind w:left="1440" w:hanging="45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Gateway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merespons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URL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atau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data yang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diperlukan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menampilkan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opsi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28DC3F2E" w14:textId="134474E2" w:rsidR="6309A774" w:rsidRPr="000C2310" w:rsidRDefault="6309A774" w:rsidP="006A298E">
      <w:pPr>
        <w:pStyle w:val="ListParagraph"/>
        <w:numPr>
          <w:ilvl w:val="1"/>
          <w:numId w:val="29"/>
        </w:numPr>
        <w:spacing w:before="220" w:after="220" w:line="360" w:lineRule="auto"/>
        <w:ind w:left="1440" w:hanging="45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mengarahkan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pelanggan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ke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halaman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Pr="000C2310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gateway</w:t>
      </w:r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atau</w:t>
      </w:r>
      <w:proofErr w:type="spellEnd"/>
      <w:r w:rsidR="00C4447C"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menampilkan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opsi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(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misalnya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nomor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Pr="000C2310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Virtual Account</w:t>
      </w:r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>kode</w:t>
      </w:r>
      <w:proofErr w:type="spellEnd"/>
      <w:r w:rsidRP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QRIS).</w:t>
      </w:r>
    </w:p>
    <w:p w14:paraId="074B0389" w14:textId="255CFDF8" w:rsidR="000C2310" w:rsidRPr="000C2310" w:rsidRDefault="6309A774" w:rsidP="006A298E">
      <w:pPr>
        <w:pStyle w:val="ListParagraph"/>
        <w:numPr>
          <w:ilvl w:val="1"/>
          <w:numId w:val="29"/>
        </w:numPr>
        <w:spacing w:before="220" w:after="220" w:line="360" w:lineRule="auto"/>
        <w:ind w:left="1440" w:hanging="45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Setelah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pelanggan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menyelesaikan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gateway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mengirim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notifikasi</w:t>
      </w:r>
      <w:proofErr w:type="spellEnd"/>
      <w:r w:rsidR="000C2310">
        <w:t xml:space="preserve"> </w:t>
      </w: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callback/webhook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ke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Pr="6309A774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endpoint</w:t>
      </w:r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yang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telah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ditentukan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di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"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Warung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Digital"</w:t>
      </w:r>
      <w:r w:rsidR="000C2310"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mengonfirmasi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status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pembayaran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(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berhasil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gagal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atau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tertunda</w:t>
      </w:r>
      <w:proofErr w:type="spellEnd"/>
      <w:proofErr w:type="gram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).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proofErr w:type="gramEnd"/>
      <w:r w:rsidR="000C231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memperbarui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status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berdasarkan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notifikasi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ini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  <w:bookmarkStart w:id="24" w:name="_Toc113116820"/>
    </w:p>
    <w:p w14:paraId="09FF7296" w14:textId="2A7DEFF7" w:rsidR="000C2310" w:rsidRPr="000C2310" w:rsidRDefault="000C2310" w:rsidP="000C2310">
      <w:pPr>
        <w:pStyle w:val="ListParagraph"/>
        <w:spacing w:before="220" w:after="220" w:line="36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Cs w:val="28"/>
        </w:rPr>
      </w:pPr>
    </w:p>
    <w:p w14:paraId="3E0A6057" w14:textId="4E87C5E4" w:rsidR="00D95BFC" w:rsidRPr="000C2310" w:rsidRDefault="1C766512" w:rsidP="00E365FD">
      <w:pPr>
        <w:pStyle w:val="Heading2"/>
        <w:numPr>
          <w:ilvl w:val="0"/>
          <w:numId w:val="6"/>
        </w:numPr>
        <w:spacing w:after="240"/>
        <w:ind w:left="1170" w:hanging="630"/>
        <w:rPr>
          <w:rFonts w:ascii="Times New Roman" w:hAnsi="Times New Roman"/>
          <w:b/>
          <w:i w:val="0"/>
          <w:color w:val="auto"/>
          <w:sz w:val="28"/>
          <w:szCs w:val="28"/>
        </w:rPr>
      </w:pPr>
      <w:r w:rsidRPr="000C2310">
        <w:rPr>
          <w:rFonts w:ascii="Times New Roman" w:hAnsi="Times New Roman"/>
          <w:b/>
          <w:i w:val="0"/>
          <w:color w:val="auto"/>
          <w:sz w:val="28"/>
          <w:szCs w:val="28"/>
        </w:rPr>
        <w:lastRenderedPageBreak/>
        <w:t>Communications Interfaces</w:t>
      </w:r>
      <w:bookmarkEnd w:id="24"/>
    </w:p>
    <w:p w14:paraId="5CEDAA2A" w14:textId="6C82C5F4" w:rsidR="4FDA8C88" w:rsidRDefault="6309A774" w:rsidP="005D6640">
      <w:pPr>
        <w:spacing w:line="360" w:lineRule="auto"/>
        <w:ind w:left="720" w:firstLine="450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menggunakan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kanal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komunikasi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berinteraksi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pengguna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secara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otomatis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menggunakan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media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komunikasi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WhatsApp.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Tujuannya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memberikan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pembaruan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status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scara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real-time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kepada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pemesan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/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pelanggan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Pemilihan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aplikasi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WhatsApp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dipilih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karena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mayoritas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pengguna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handphone di Indonesia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menggunakan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aplikasi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tersebut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Sistem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akan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ter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integrasi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dengan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API WhatsApp Business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untuk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mengirimkan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whatsapp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terkait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status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. </w:t>
      </w:r>
      <w:proofErr w:type="spellStart"/>
      <w:proofErr w:type="gram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Seperti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:</w:t>
      </w:r>
      <w:proofErr w:type="gramEnd"/>
    </w:p>
    <w:p w14:paraId="3CF19C26" w14:textId="36D1ACCF" w:rsidR="4FDA8C88" w:rsidRDefault="6309A774" w:rsidP="006A298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Notifikasi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bahwa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telah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dikonfirmasi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dan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sedang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diproses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14:paraId="4DB0BDC5" w14:textId="630F848C" w:rsidR="4FDA8C88" w:rsidRDefault="6309A774" w:rsidP="006A298E">
      <w:pPr>
        <w:pStyle w:val="ListParagraph"/>
        <w:numPr>
          <w:ilvl w:val="0"/>
          <w:numId w:val="30"/>
        </w:numPr>
        <w:spacing w:before="220" w:after="220" w:line="36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Notifikasi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bahwa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telah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dikirim</w:t>
      </w:r>
      <w:proofErr w:type="spellEnd"/>
    </w:p>
    <w:p w14:paraId="47CEF50C" w14:textId="016E03AE" w:rsidR="000E6DAD" w:rsidRDefault="6309A774" w:rsidP="006A298E">
      <w:pPr>
        <w:pStyle w:val="ListParagraph"/>
        <w:numPr>
          <w:ilvl w:val="0"/>
          <w:numId w:val="30"/>
        </w:numPr>
        <w:spacing w:before="220" w:after="220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Notifikasi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pesanan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telah</w:t>
      </w:r>
      <w:proofErr w:type="spellEnd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6309A774">
        <w:rPr>
          <w:rFonts w:ascii="Times New Roman" w:eastAsia="Times New Roman" w:hAnsi="Times New Roman" w:cs="Times New Roman"/>
          <w:color w:val="000000" w:themeColor="text1"/>
          <w:sz w:val="24"/>
        </w:rPr>
        <w:t>selesai</w:t>
      </w:r>
      <w:proofErr w:type="spellEnd"/>
    </w:p>
    <w:p w14:paraId="61A5FC31" w14:textId="07BD1D78" w:rsidR="00204534" w:rsidRDefault="00204534" w:rsidP="00204534">
      <w:pPr>
        <w:pStyle w:val="ListParagraph"/>
        <w:spacing w:before="220" w:after="220"/>
        <w:ind w:left="108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2DA9B106" w14:textId="0FD135F4" w:rsidR="00204534" w:rsidRPr="00204534" w:rsidRDefault="00204534" w:rsidP="00204534">
      <w:pPr>
        <w:pStyle w:val="ListParagraph"/>
        <w:spacing w:before="220" w:after="220"/>
        <w:ind w:left="108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619CF85B" w14:textId="52B91B6B" w:rsidR="00204534" w:rsidRPr="00204534" w:rsidRDefault="00204534" w:rsidP="006A298E">
      <w:pPr>
        <w:pStyle w:val="Heading1"/>
        <w:numPr>
          <w:ilvl w:val="0"/>
          <w:numId w:val="19"/>
        </w:numPr>
        <w:tabs>
          <w:tab w:val="left" w:pos="360"/>
        </w:tabs>
        <w:spacing w:before="0" w:line="259" w:lineRule="auto"/>
        <w:ind w:hanging="72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SYSTEM FEATURES</w:t>
      </w:r>
    </w:p>
    <w:p w14:paraId="47799DE6" w14:textId="4BFD0862" w:rsidR="00D95BFC" w:rsidRPr="000748D6" w:rsidRDefault="3F2A29F6" w:rsidP="006A298E">
      <w:pPr>
        <w:pStyle w:val="Heading2"/>
        <w:numPr>
          <w:ilvl w:val="1"/>
          <w:numId w:val="35"/>
        </w:numPr>
        <w:spacing w:after="240" w:line="259" w:lineRule="auto"/>
        <w:ind w:left="1170" w:hanging="63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25" w:name="_Toc1868856977"/>
      <w:r w:rsidRPr="5D143A9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Modul </w:t>
      </w:r>
      <w:proofErr w:type="spellStart"/>
      <w:r w:rsidRPr="5D143A9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Penjualan</w:t>
      </w:r>
      <w:proofErr w:type="spellEnd"/>
      <w:r w:rsidR="170DB334" w:rsidRPr="5D143A9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dan </w:t>
      </w:r>
      <w:proofErr w:type="spellStart"/>
      <w:r w:rsidR="170DB334" w:rsidRPr="5D143A9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Transaksi</w:t>
      </w:r>
      <w:proofErr w:type="spellEnd"/>
      <w:r w:rsidR="170DB334" w:rsidRPr="5D143A9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proofErr w:type="spellStart"/>
      <w:r w:rsidR="170DB334" w:rsidRPr="5D143A9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Pelanggan</w:t>
      </w:r>
      <w:bookmarkEnd w:id="25"/>
      <w:proofErr w:type="spellEnd"/>
    </w:p>
    <w:p w14:paraId="51B64C95" w14:textId="43DE7FB6" w:rsidR="170DB334" w:rsidRDefault="33D27EC5" w:rsidP="00204534">
      <w:pPr>
        <w:spacing w:after="240" w:line="360" w:lineRule="auto"/>
        <w:ind w:left="720" w:firstLine="45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33D27EC5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modul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mencakup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fungsionalitas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berinteraksi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33D27EC5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33D27EC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3ACFDC3" w:rsidRPr="73ACFDC3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="73ACFDC3" w:rsidRPr="73ACFDC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3ACFDC3" w:rsidRPr="73ACFDC3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="73ACFDC3" w:rsidRPr="73ACFDC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3ACFDC3" w:rsidRPr="73ACFDC3">
        <w:rPr>
          <w:rFonts w:ascii="Times New Roman" w:eastAsia="Times New Roman" w:hAnsi="Times New Roman" w:cs="Times New Roman"/>
          <w:sz w:val="24"/>
        </w:rPr>
        <w:t>langsung</w:t>
      </w:r>
      <w:proofErr w:type="spellEnd"/>
      <w:r w:rsidR="73ACFDC3" w:rsidRPr="73ACFDC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73ACFDC3" w:rsidRPr="73ACFDC3">
        <w:rPr>
          <w:rFonts w:ascii="Times New Roman" w:eastAsia="Times New Roman" w:hAnsi="Times New Roman" w:cs="Times New Roman"/>
          <w:sz w:val="24"/>
        </w:rPr>
        <w:t>selama</w:t>
      </w:r>
      <w:proofErr w:type="spellEnd"/>
      <w:r w:rsidR="73ACFDC3" w:rsidRPr="73ACFDC3"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 w:rsidR="73ACFDC3" w:rsidRPr="73ACFDC3">
        <w:rPr>
          <w:rFonts w:ascii="Times New Roman" w:eastAsia="Times New Roman" w:hAnsi="Times New Roman" w:cs="Times New Roman"/>
          <w:sz w:val="24"/>
        </w:rPr>
        <w:t>pemesanan</w:t>
      </w:r>
      <w:proofErr w:type="spellEnd"/>
      <w:r w:rsidR="73ACFDC3" w:rsidRPr="73ACFDC3">
        <w:rPr>
          <w:rFonts w:ascii="Times New Roman" w:eastAsia="Times New Roman" w:hAnsi="Times New Roman" w:cs="Times New Roman"/>
          <w:sz w:val="24"/>
        </w:rPr>
        <w:t xml:space="preserve">. </w:t>
      </w:r>
    </w:p>
    <w:tbl>
      <w:tblPr>
        <w:tblStyle w:val="TableGrid"/>
        <w:tblW w:w="10298" w:type="dxa"/>
        <w:jc w:val="center"/>
        <w:tblLayout w:type="fixed"/>
        <w:tblLook w:val="06A0" w:firstRow="1" w:lastRow="0" w:firstColumn="1" w:lastColumn="0" w:noHBand="1" w:noVBand="1"/>
      </w:tblPr>
      <w:tblGrid>
        <w:gridCol w:w="1580"/>
        <w:gridCol w:w="4847"/>
        <w:gridCol w:w="3871"/>
      </w:tblGrid>
      <w:tr w:rsidR="534E4FF5" w14:paraId="69A53CC4" w14:textId="77777777" w:rsidTr="00204534">
        <w:trPr>
          <w:trHeight w:val="300"/>
          <w:jc w:val="center"/>
        </w:trPr>
        <w:tc>
          <w:tcPr>
            <w:tcW w:w="1580" w:type="dxa"/>
            <w:shd w:val="clear" w:color="auto" w:fill="D6D5D5" w:themeFill="background2"/>
          </w:tcPr>
          <w:p w14:paraId="63CE7485" w14:textId="07FA9C78" w:rsidR="534E4FF5" w:rsidRDefault="2372EE61" w:rsidP="7EDE6F8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2372EE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Modul-ID</w:t>
            </w:r>
          </w:p>
        </w:tc>
        <w:tc>
          <w:tcPr>
            <w:tcW w:w="4847" w:type="dxa"/>
            <w:shd w:val="clear" w:color="auto" w:fill="D6D5D5" w:themeFill="background2"/>
          </w:tcPr>
          <w:p w14:paraId="7FB01397" w14:textId="7963D21A" w:rsidR="534E4FF5" w:rsidRDefault="3EE4B8BD" w:rsidP="7EDE6F8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 w:rsidRPr="3EE4B8B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Kebutuhan</w:t>
            </w:r>
            <w:proofErr w:type="spellEnd"/>
          </w:p>
        </w:tc>
        <w:tc>
          <w:tcPr>
            <w:tcW w:w="3871" w:type="dxa"/>
            <w:shd w:val="clear" w:color="auto" w:fill="D6D5D5" w:themeFill="background2"/>
          </w:tcPr>
          <w:p w14:paraId="2E2F8F75" w14:textId="709D140D" w:rsidR="534E4FF5" w:rsidRDefault="48A17CAD" w:rsidP="7EDE6F8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 w:rsidRPr="48A17CA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Deskripsi</w:t>
            </w:r>
            <w:proofErr w:type="spellEnd"/>
          </w:p>
        </w:tc>
      </w:tr>
      <w:tr w:rsidR="534E4FF5" w14:paraId="62AC2B90" w14:textId="77777777" w:rsidTr="00204534">
        <w:trPr>
          <w:trHeight w:val="300"/>
          <w:jc w:val="center"/>
        </w:trPr>
        <w:tc>
          <w:tcPr>
            <w:tcW w:w="1580" w:type="dxa"/>
          </w:tcPr>
          <w:p w14:paraId="32C160BD" w14:textId="2A51FAA6" w:rsidR="534E4FF5" w:rsidRDefault="48D08981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48D08981">
              <w:rPr>
                <w:rFonts w:ascii="Times New Roman" w:eastAsia="Times New Roman" w:hAnsi="Times New Roman" w:cs="Times New Roman"/>
                <w:sz w:val="24"/>
              </w:rPr>
              <w:t>PS</w:t>
            </w:r>
            <w:r w:rsidR="4E5F70DE" w:rsidRPr="4E5F70DE"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="718E783E" w:rsidRPr="718E783E">
              <w:rPr>
                <w:rFonts w:ascii="Times New Roman" w:eastAsia="Times New Roman" w:hAnsi="Times New Roman" w:cs="Times New Roman"/>
                <w:sz w:val="24"/>
              </w:rPr>
              <w:t>001</w:t>
            </w:r>
          </w:p>
        </w:tc>
        <w:tc>
          <w:tcPr>
            <w:tcW w:w="4847" w:type="dxa"/>
          </w:tcPr>
          <w:p w14:paraId="11C1119D" w14:textId="55176544" w:rsidR="534E4FF5" w:rsidRDefault="35335763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35335763">
              <w:rPr>
                <w:rFonts w:ascii="Times New Roman" w:eastAsia="Times New Roman" w:hAnsi="Times New Roman" w:cs="Times New Roman"/>
                <w:sz w:val="24"/>
              </w:rPr>
              <w:t>Penelusuran</w:t>
            </w:r>
            <w:proofErr w:type="spellEnd"/>
            <w:r w:rsidRPr="353357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651CA6C5" w:rsidRPr="651CA6C5">
              <w:rPr>
                <w:rFonts w:ascii="Times New Roman" w:eastAsia="Times New Roman" w:hAnsi="Times New Roman" w:cs="Times New Roman"/>
                <w:sz w:val="24"/>
              </w:rPr>
              <w:t>produk</w:t>
            </w:r>
            <w:proofErr w:type="spellEnd"/>
          </w:p>
        </w:tc>
        <w:tc>
          <w:tcPr>
            <w:tcW w:w="3871" w:type="dxa"/>
          </w:tcPr>
          <w:p w14:paraId="290523E1" w14:textId="5762A818" w:rsidR="45E7EC8C" w:rsidRDefault="45E7EC8C" w:rsidP="7EDE6F8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Sistem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menyediakan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bilah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pencarian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memungkinkan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pengguna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mencari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berdasarkan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nama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kata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kunci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Hasil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pencarian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ditampilkan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secara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relevan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dan </w:t>
            </w:r>
            <w:proofErr w:type="spellStart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cepat</w:t>
            </w:r>
            <w:proofErr w:type="spellEnd"/>
            <w:r w:rsidRPr="7292D7B4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534E4FF5" w14:paraId="4D238E88" w14:textId="77777777" w:rsidTr="00204534">
        <w:trPr>
          <w:trHeight w:val="300"/>
          <w:jc w:val="center"/>
        </w:trPr>
        <w:tc>
          <w:tcPr>
            <w:tcW w:w="1580" w:type="dxa"/>
          </w:tcPr>
          <w:p w14:paraId="02D43DB2" w14:textId="36EBADF0" w:rsidR="534E4FF5" w:rsidRDefault="7292D7B4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7292D7B4">
              <w:rPr>
                <w:rFonts w:ascii="Times New Roman" w:eastAsia="Times New Roman" w:hAnsi="Times New Roman" w:cs="Times New Roman"/>
                <w:sz w:val="24"/>
              </w:rPr>
              <w:t>PS-002</w:t>
            </w:r>
          </w:p>
        </w:tc>
        <w:tc>
          <w:tcPr>
            <w:tcW w:w="4847" w:type="dxa"/>
          </w:tcPr>
          <w:p w14:paraId="2CEC6105" w14:textId="12F44D73" w:rsidR="534E4FF5" w:rsidRDefault="199030E0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199030E0">
              <w:rPr>
                <w:rFonts w:ascii="Times New Roman" w:eastAsia="Times New Roman" w:hAnsi="Times New Roman" w:cs="Times New Roman"/>
                <w:sz w:val="24"/>
              </w:rPr>
              <w:t xml:space="preserve">Halaman Detail </w:t>
            </w:r>
            <w:proofErr w:type="spellStart"/>
            <w:r w:rsidR="40E889B0" w:rsidRPr="40E889B0">
              <w:rPr>
                <w:rFonts w:ascii="Times New Roman" w:eastAsia="Times New Roman" w:hAnsi="Times New Roman" w:cs="Times New Roman"/>
                <w:sz w:val="24"/>
              </w:rPr>
              <w:t>Produk</w:t>
            </w:r>
            <w:proofErr w:type="spellEnd"/>
          </w:p>
        </w:tc>
        <w:tc>
          <w:tcPr>
            <w:tcW w:w="3871" w:type="dxa"/>
          </w:tcPr>
          <w:p w14:paraId="40CE02C1" w14:textId="4BF7206C" w:rsidR="534E4FF5" w:rsidRDefault="1A8D2C63" w:rsidP="7EDE6F83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Setiap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produk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harus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memiliki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halaman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detail yang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informasi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nama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produk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beberapa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gambar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produk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dari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berbagai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sudut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deskripsi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rinci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harga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, dan status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ketersediaan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stok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misalnya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>, "</w:t>
            </w:r>
            <w:proofErr w:type="spellStart"/>
            <w:r w:rsidRPr="1A8D2C63">
              <w:rPr>
                <w:rFonts w:ascii="Times New Roman" w:eastAsia="Times New Roman" w:hAnsi="Times New Roman" w:cs="Times New Roman"/>
                <w:sz w:val="24"/>
              </w:rPr>
              <w:t>Tersedia</w:t>
            </w:r>
            <w:proofErr w:type="spellEnd"/>
            <w:r w:rsidRPr="1A8D2C63">
              <w:rPr>
                <w:rFonts w:ascii="Times New Roman" w:eastAsia="Times New Roman" w:hAnsi="Times New Roman" w:cs="Times New Roman"/>
                <w:sz w:val="24"/>
              </w:rPr>
              <w:t>", "Stok Terbatas", "Habis").</w:t>
            </w:r>
          </w:p>
          <w:p w14:paraId="5CBD6C1F" w14:textId="78F9C3B3" w:rsidR="534E4FF5" w:rsidRDefault="534E4FF5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1AB7B2E" w14:textId="1EA02286" w:rsidR="534E4FF5" w:rsidRDefault="534E4FF5" w:rsidP="7EDE6F83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534E4FF5" w14:paraId="24C2D34F" w14:textId="77777777" w:rsidTr="00204534">
        <w:trPr>
          <w:trHeight w:val="300"/>
          <w:jc w:val="center"/>
        </w:trPr>
        <w:tc>
          <w:tcPr>
            <w:tcW w:w="1580" w:type="dxa"/>
          </w:tcPr>
          <w:p w14:paraId="368DDC87" w14:textId="524A59AF" w:rsidR="534E4FF5" w:rsidRDefault="313109F9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313109F9">
              <w:rPr>
                <w:rFonts w:ascii="Times New Roman" w:eastAsia="Times New Roman" w:hAnsi="Times New Roman" w:cs="Times New Roman"/>
                <w:sz w:val="24"/>
              </w:rPr>
              <w:t>PS-003</w:t>
            </w:r>
          </w:p>
        </w:tc>
        <w:tc>
          <w:tcPr>
            <w:tcW w:w="4847" w:type="dxa"/>
          </w:tcPr>
          <w:p w14:paraId="3AAE97B9" w14:textId="60DB0F27" w:rsidR="534E4FF5" w:rsidRDefault="4349C560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4349C560">
              <w:rPr>
                <w:rFonts w:ascii="Times New Roman" w:eastAsia="Times New Roman" w:hAnsi="Times New Roman" w:cs="Times New Roman"/>
                <w:sz w:val="24"/>
              </w:rPr>
              <w:t>Manajemen</w:t>
            </w:r>
            <w:proofErr w:type="spellEnd"/>
            <w:r w:rsidRPr="4349C56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349C560">
              <w:rPr>
                <w:rFonts w:ascii="Times New Roman" w:eastAsia="Times New Roman" w:hAnsi="Times New Roman" w:cs="Times New Roman"/>
                <w:sz w:val="24"/>
              </w:rPr>
              <w:t>Keranjang</w:t>
            </w:r>
            <w:proofErr w:type="spellEnd"/>
            <w:r w:rsidRPr="4349C56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67B95B3E" w:rsidRPr="67B95B3E">
              <w:rPr>
                <w:rFonts w:ascii="Times New Roman" w:eastAsia="Times New Roman" w:hAnsi="Times New Roman" w:cs="Times New Roman"/>
                <w:sz w:val="24"/>
              </w:rPr>
              <w:t>Belanja</w:t>
            </w:r>
            <w:proofErr w:type="spellEnd"/>
          </w:p>
        </w:tc>
        <w:tc>
          <w:tcPr>
            <w:tcW w:w="3871" w:type="dxa"/>
          </w:tcPr>
          <w:p w14:paraId="274BA02F" w14:textId="60F0A715" w:rsidR="534E4FF5" w:rsidRDefault="451903A7" w:rsidP="7EDE6F83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Pengguna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harus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dapat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menambahkan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produk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keranjang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belanja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dari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halaman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daftar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produk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atau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halaman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451903A7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detail. Di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keranjang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pengguna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dapat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mengubah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kuantitas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item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atau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451903A7">
              <w:rPr>
                <w:rFonts w:ascii="Times New Roman" w:eastAsia="Times New Roman" w:hAnsi="Times New Roman" w:cs="Times New Roman"/>
                <w:sz w:val="24"/>
              </w:rPr>
              <w:t>menghapusnya</w:t>
            </w:r>
            <w:proofErr w:type="spellEnd"/>
            <w:r w:rsidRPr="451903A7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534E4FF5" w14:paraId="1B93C8FF" w14:textId="77777777" w:rsidTr="00204534">
        <w:trPr>
          <w:trHeight w:val="300"/>
          <w:jc w:val="center"/>
        </w:trPr>
        <w:tc>
          <w:tcPr>
            <w:tcW w:w="1580" w:type="dxa"/>
          </w:tcPr>
          <w:p w14:paraId="2F5DEAA4" w14:textId="4018DD74" w:rsidR="534E4FF5" w:rsidRDefault="18B41EE3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18B41EE3">
              <w:rPr>
                <w:rFonts w:ascii="Times New Roman" w:eastAsia="Times New Roman" w:hAnsi="Times New Roman" w:cs="Times New Roman"/>
                <w:sz w:val="24"/>
              </w:rPr>
              <w:lastRenderedPageBreak/>
              <w:t>PS-004</w:t>
            </w:r>
          </w:p>
        </w:tc>
        <w:tc>
          <w:tcPr>
            <w:tcW w:w="4847" w:type="dxa"/>
          </w:tcPr>
          <w:p w14:paraId="7C131B03" w14:textId="7C473016" w:rsidR="534E4FF5" w:rsidRDefault="75A24894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75A24894">
              <w:rPr>
                <w:rFonts w:ascii="Times New Roman" w:eastAsia="Times New Roman" w:hAnsi="Times New Roman" w:cs="Times New Roman"/>
                <w:sz w:val="24"/>
              </w:rPr>
              <w:t>Proses</w:t>
            </w:r>
            <w:r w:rsidR="277120EE" w:rsidRPr="277120EE">
              <w:rPr>
                <w:rFonts w:ascii="Times New Roman" w:eastAsia="Times New Roman" w:hAnsi="Times New Roman" w:cs="Times New Roman"/>
                <w:sz w:val="24"/>
              </w:rPr>
              <w:t xml:space="preserve"> Checkout</w:t>
            </w:r>
          </w:p>
        </w:tc>
        <w:tc>
          <w:tcPr>
            <w:tcW w:w="3871" w:type="dxa"/>
          </w:tcPr>
          <w:p w14:paraId="6A3005C4" w14:textId="280D0D83" w:rsidR="0784BE1A" w:rsidRDefault="0784BE1A" w:rsidP="7EDE6F8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Sistem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menyediakan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alur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Pr="5FCE84CC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checkout</w:t>
            </w:r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jelas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dan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terstruktur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Pengguna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akan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diminta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mengonfirmasi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memasukkan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alamat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pengiriman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memilih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opsi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pengiriman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tersedia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meninjau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ringkasan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termasuk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subtotal,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biaya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pengiriman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total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akhir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)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sebelum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melanjutkan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ke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pembayaran</w:t>
            </w:r>
            <w:proofErr w:type="spellEnd"/>
            <w:r w:rsidRPr="5FCE84C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534E4FF5" w14:paraId="7CA7F3B9" w14:textId="77777777" w:rsidTr="00204534">
        <w:trPr>
          <w:trHeight w:val="300"/>
          <w:jc w:val="center"/>
        </w:trPr>
        <w:tc>
          <w:tcPr>
            <w:tcW w:w="1580" w:type="dxa"/>
          </w:tcPr>
          <w:p w14:paraId="4CFDC8E5" w14:textId="5180C966" w:rsidR="534E4FF5" w:rsidRDefault="2798159C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2798159C">
              <w:rPr>
                <w:rFonts w:ascii="Times New Roman" w:eastAsia="Times New Roman" w:hAnsi="Times New Roman" w:cs="Times New Roman"/>
                <w:sz w:val="24"/>
              </w:rPr>
              <w:t>PS-005</w:t>
            </w:r>
          </w:p>
        </w:tc>
        <w:tc>
          <w:tcPr>
            <w:tcW w:w="4847" w:type="dxa"/>
          </w:tcPr>
          <w:p w14:paraId="5730C409" w14:textId="1936548B" w:rsidR="534E4FF5" w:rsidRDefault="7E1EFE2C" w:rsidP="7EDE6F83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7E1EFE2C">
              <w:rPr>
                <w:rFonts w:ascii="Times New Roman" w:eastAsia="Times New Roman" w:hAnsi="Times New Roman" w:cs="Times New Roman"/>
                <w:sz w:val="24"/>
              </w:rPr>
              <w:t xml:space="preserve">Integrasi </w:t>
            </w:r>
            <w:proofErr w:type="spellStart"/>
            <w:r w:rsidR="582C39DD" w:rsidRPr="582C39DD">
              <w:rPr>
                <w:rFonts w:ascii="Times New Roman" w:eastAsia="Times New Roman" w:hAnsi="Times New Roman" w:cs="Times New Roman"/>
                <w:sz w:val="24"/>
              </w:rPr>
              <w:t>Pembayaran</w:t>
            </w:r>
            <w:proofErr w:type="spellEnd"/>
          </w:p>
        </w:tc>
        <w:tc>
          <w:tcPr>
            <w:tcW w:w="3871" w:type="dxa"/>
          </w:tcPr>
          <w:p w14:paraId="1DFA6A0B" w14:textId="33A61373" w:rsidR="34BF6936" w:rsidRDefault="34BF6936" w:rsidP="7EDE6F8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Setelah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mengonfirmasi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sistem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mengarahkan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pengguna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ke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antarmuka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Pr="7EDE6F83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payment gateway</w:t>
            </w:r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</w:t>
            </w:r>
            <w:r w:rsidRPr="540C43F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enyelesaikan</w:t>
            </w:r>
            <w:proofErr w:type="spellEnd"/>
            <w:r w:rsidRPr="540C43F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540C43F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pembayaran</w:t>
            </w:r>
            <w:proofErr w:type="spellEnd"/>
            <w:r w:rsidRPr="540C43F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540C43F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Sistem</w:t>
            </w:r>
            <w:proofErr w:type="spellEnd"/>
            <w:r w:rsidRPr="540C43F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menangani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berbagai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metode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pembayaran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didukung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oleh </w:t>
            </w:r>
            <w:r w:rsidRPr="7EDE6F83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gateway</w:t>
            </w:r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misalnya</w:t>
            </w:r>
            <w:proofErr w:type="spellEnd"/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r w:rsidRPr="7EDE6F83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Virtual Account</w:t>
            </w:r>
            <w:r w:rsidRPr="7EDE6F8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, QRIS, e-Wallet).</w:t>
            </w:r>
          </w:p>
        </w:tc>
      </w:tr>
    </w:tbl>
    <w:p w14:paraId="0132BF28" w14:textId="62749B83" w:rsidR="00204534" w:rsidRDefault="00204534" w:rsidP="00204534">
      <w:pPr>
        <w:pStyle w:val="Heading2"/>
        <w:spacing w:after="240" w:line="259" w:lineRule="auto"/>
        <w:ind w:left="99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26" w:name="_Toc795558005"/>
    </w:p>
    <w:p w14:paraId="1FAB6A48" w14:textId="5808B6A3" w:rsidR="00D95BFC" w:rsidRPr="000748D6" w:rsidRDefault="3F2A29F6" w:rsidP="00D452D0">
      <w:pPr>
        <w:pStyle w:val="Heading2"/>
        <w:numPr>
          <w:ilvl w:val="1"/>
          <w:numId w:val="35"/>
        </w:numPr>
        <w:spacing w:after="240" w:line="259" w:lineRule="auto"/>
        <w:ind w:left="1350" w:hanging="81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28FCAE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Modul </w:t>
      </w:r>
      <w:proofErr w:type="spellStart"/>
      <w:r w:rsidRPr="028FCAE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Manajemen</w:t>
      </w:r>
      <w:proofErr w:type="spellEnd"/>
      <w:r w:rsidRPr="028FCAE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proofErr w:type="spellStart"/>
      <w:r w:rsidR="29EDC22E" w:rsidRPr="028FCAE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Inventaris</w:t>
      </w:r>
      <w:proofErr w:type="spellEnd"/>
      <w:r w:rsidR="29EDC22E" w:rsidRPr="028FCAE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r w:rsidR="5C7309CB" w:rsidRPr="028FCAE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dan </w:t>
      </w:r>
      <w:proofErr w:type="spellStart"/>
      <w:r w:rsidR="5C7309CB" w:rsidRPr="028FCAEA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Produk</w:t>
      </w:r>
      <w:bookmarkEnd w:id="26"/>
      <w:proofErr w:type="spellEnd"/>
    </w:p>
    <w:p w14:paraId="318877CB" w14:textId="76B45651" w:rsidR="04041F2E" w:rsidRDefault="04041F2E" w:rsidP="00204534">
      <w:pPr>
        <w:spacing w:after="240" w:line="360" w:lineRule="auto"/>
        <w:ind w:left="990" w:firstLine="270"/>
        <w:jc w:val="both"/>
        <w:rPr>
          <w:rFonts w:ascii="Times New Roman" w:eastAsia="Times New Roman" w:hAnsi="Times New Roman" w:cs="Times New Roman"/>
          <w:sz w:val="24"/>
        </w:rPr>
      </w:pPr>
      <w:r w:rsidRPr="0E13F10C">
        <w:rPr>
          <w:rFonts w:ascii="Times New Roman" w:eastAsia="Times New Roman" w:hAnsi="Times New Roman" w:cs="Times New Roman"/>
          <w:sz w:val="24"/>
        </w:rPr>
        <w:t xml:space="preserve">Modul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mencakup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semua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fungsionalitas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backend yang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oleh Admin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mengelola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katalog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produk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tingkat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persediaan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E13F10C">
        <w:rPr>
          <w:rFonts w:ascii="Times New Roman" w:eastAsia="Times New Roman" w:hAnsi="Times New Roman" w:cs="Times New Roman"/>
          <w:sz w:val="24"/>
        </w:rPr>
        <w:t>barang</w:t>
      </w:r>
      <w:proofErr w:type="spellEnd"/>
      <w:r w:rsidRPr="0E13F10C">
        <w:rPr>
          <w:rFonts w:ascii="Times New Roman" w:eastAsia="Times New Roman" w:hAnsi="Times New Roman" w:cs="Times New Roman"/>
          <w:sz w:val="24"/>
        </w:rPr>
        <w:t xml:space="preserve">. </w:t>
      </w:r>
    </w:p>
    <w:tbl>
      <w:tblPr>
        <w:tblStyle w:val="TableGrid"/>
        <w:tblW w:w="15755" w:type="dxa"/>
        <w:tblInd w:w="-455" w:type="dxa"/>
        <w:tblLayout w:type="fixed"/>
        <w:tblLook w:val="06A0" w:firstRow="1" w:lastRow="0" w:firstColumn="1" w:lastColumn="0" w:noHBand="1" w:noVBand="1"/>
      </w:tblPr>
      <w:tblGrid>
        <w:gridCol w:w="1530"/>
        <w:gridCol w:w="2160"/>
        <w:gridCol w:w="7745"/>
        <w:gridCol w:w="4320"/>
      </w:tblGrid>
      <w:tr w:rsidR="784BAE41" w14:paraId="47918CCC" w14:textId="77777777" w:rsidTr="007F1AB7">
        <w:trPr>
          <w:gridAfter w:val="1"/>
          <w:wAfter w:w="4320" w:type="dxa"/>
          <w:trHeight w:val="300"/>
        </w:trPr>
        <w:tc>
          <w:tcPr>
            <w:tcW w:w="1530" w:type="dxa"/>
            <w:shd w:val="clear" w:color="auto" w:fill="D6D5D5" w:themeFill="background2"/>
          </w:tcPr>
          <w:p w14:paraId="5199D756" w14:textId="0187B30E" w:rsidR="1F48E885" w:rsidRPr="1F48E885" w:rsidRDefault="1F48E885" w:rsidP="1F48E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1F48E88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Modul-ID</w:t>
            </w:r>
          </w:p>
        </w:tc>
        <w:tc>
          <w:tcPr>
            <w:tcW w:w="2160" w:type="dxa"/>
            <w:shd w:val="clear" w:color="auto" w:fill="D6D5D5" w:themeFill="background2"/>
          </w:tcPr>
          <w:p w14:paraId="0CC163A9" w14:textId="0BB0109B" w:rsidR="1F48E885" w:rsidRPr="1F48E885" w:rsidRDefault="1F48E885" w:rsidP="1F48E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1F48E88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Kebutuhan</w:t>
            </w:r>
            <w:proofErr w:type="spellEnd"/>
          </w:p>
        </w:tc>
        <w:tc>
          <w:tcPr>
            <w:tcW w:w="7745" w:type="dxa"/>
            <w:shd w:val="clear" w:color="auto" w:fill="D6D5D5" w:themeFill="background2"/>
          </w:tcPr>
          <w:p w14:paraId="2F44B3B4" w14:textId="4EF82B46" w:rsidR="1F48E885" w:rsidRPr="1F48E885" w:rsidRDefault="1F48E885" w:rsidP="1F48E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1F48E88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Deskripsi</w:t>
            </w:r>
            <w:proofErr w:type="spellEnd"/>
          </w:p>
        </w:tc>
      </w:tr>
      <w:tr w:rsidR="784BAE41" w14:paraId="0792ACF4" w14:textId="77777777" w:rsidTr="007F1AB7">
        <w:trPr>
          <w:trHeight w:val="300"/>
        </w:trPr>
        <w:tc>
          <w:tcPr>
            <w:tcW w:w="1530" w:type="dxa"/>
          </w:tcPr>
          <w:p w14:paraId="0187DBD7" w14:textId="21DD0392" w:rsidR="4281678F" w:rsidRDefault="4281678F" w:rsidP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PS-006</w:t>
            </w:r>
          </w:p>
        </w:tc>
        <w:tc>
          <w:tcPr>
            <w:tcW w:w="2160" w:type="dxa"/>
          </w:tcPr>
          <w:p w14:paraId="0151EA8C" w14:textId="48BE373F" w:rsidR="4281678F" w:rsidRDefault="4281678F" w:rsidP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Manajemen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</w:p>
        </w:tc>
        <w:tc>
          <w:tcPr>
            <w:tcW w:w="12065" w:type="dxa"/>
            <w:gridSpan w:val="2"/>
          </w:tcPr>
          <w:p w14:paraId="76570558" w14:textId="714B024F" w:rsidR="4281678F" w:rsidRDefault="4281678F" w:rsidP="669378E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melakukan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operasi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CRUD (</w:t>
            </w:r>
            <w:r w:rsidRPr="27372DD3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Create, Read, Update, Delete</w:t>
            </w: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) pada data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termasuk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mengunggah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gambar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mengisi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nama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deskripsi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harga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jual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memilih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kategori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784BAE41" w14:paraId="6604B9DF" w14:textId="77777777" w:rsidTr="007F1AB7">
        <w:trPr>
          <w:trHeight w:val="300"/>
        </w:trPr>
        <w:tc>
          <w:tcPr>
            <w:tcW w:w="1530" w:type="dxa"/>
          </w:tcPr>
          <w:p w14:paraId="17C67601" w14:textId="19D8DD1A" w:rsidR="4281678F" w:rsidRDefault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PS-007</w:t>
            </w:r>
          </w:p>
          <w:p w14:paraId="6AB3F326" w14:textId="1BF55602" w:rsidR="4281678F" w:rsidRDefault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60" w:type="dxa"/>
          </w:tcPr>
          <w:p w14:paraId="3254C0D1" w14:textId="71C62AF6" w:rsidR="4281678F" w:rsidRDefault="4281678F" w:rsidP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Manajemen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Kategori</w:t>
            </w:r>
            <w:proofErr w:type="spellEnd"/>
          </w:p>
        </w:tc>
        <w:tc>
          <w:tcPr>
            <w:tcW w:w="12065" w:type="dxa"/>
            <w:gridSpan w:val="2"/>
          </w:tcPr>
          <w:p w14:paraId="1AE42404" w14:textId="40A2F481" w:rsidR="4281678F" w:rsidRDefault="4281678F" w:rsidP="6689F46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membuat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mengedit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menghapus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kategori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mengorganisir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katalog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784BAE41" w14:paraId="6241BF4F" w14:textId="77777777" w:rsidTr="007F1AB7">
        <w:trPr>
          <w:trHeight w:val="300"/>
        </w:trPr>
        <w:tc>
          <w:tcPr>
            <w:tcW w:w="1530" w:type="dxa"/>
          </w:tcPr>
          <w:p w14:paraId="636C9C15" w14:textId="507FC902" w:rsidR="4281678F" w:rsidRDefault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PS-008</w:t>
            </w:r>
          </w:p>
          <w:p w14:paraId="66F64AAC" w14:textId="31BA7A5F" w:rsidR="4281678F" w:rsidRDefault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60" w:type="dxa"/>
          </w:tcPr>
          <w:p w14:paraId="72B88331" w14:textId="7ABCD0E1" w:rsidR="4281678F" w:rsidRDefault="4281678F" w:rsidP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Pembaruan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Stok Manual</w:t>
            </w:r>
          </w:p>
        </w:tc>
        <w:tc>
          <w:tcPr>
            <w:tcW w:w="12065" w:type="dxa"/>
            <w:gridSpan w:val="2"/>
          </w:tcPr>
          <w:p w14:paraId="105C1450" w14:textId="393E64A2" w:rsidR="4281678F" w:rsidRDefault="4281678F" w:rsidP="6689F46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secara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manual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menyesuaikan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jumlah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setiap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melalui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antarmuka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dasbor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berguna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koreksi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inisialisasi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data.</w:t>
            </w:r>
          </w:p>
        </w:tc>
      </w:tr>
      <w:tr w:rsidR="784BAE41" w14:paraId="0C36BBBB" w14:textId="77777777" w:rsidTr="007F1AB7">
        <w:trPr>
          <w:trHeight w:val="300"/>
        </w:trPr>
        <w:tc>
          <w:tcPr>
            <w:tcW w:w="1530" w:type="dxa"/>
          </w:tcPr>
          <w:p w14:paraId="18432DC9" w14:textId="6F48BFDC" w:rsidR="4281678F" w:rsidRDefault="4281678F" w:rsidP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</w:t>
            </w:r>
            <w:r w:rsidR="1A9BD63B"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009</w:t>
            </w:r>
          </w:p>
          <w:p w14:paraId="115B39FC" w14:textId="6C02F6E8" w:rsidR="4281678F" w:rsidRDefault="4281678F" w:rsidP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60" w:type="dxa"/>
          </w:tcPr>
          <w:p w14:paraId="35A9FBDD" w14:textId="004A0C0A" w:rsidR="4281678F" w:rsidRDefault="4281678F" w:rsidP="4281678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Pembaruan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Stok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Otomatis</w:t>
            </w:r>
            <w:proofErr w:type="spellEnd"/>
          </w:p>
        </w:tc>
        <w:tc>
          <w:tcPr>
            <w:tcW w:w="12065" w:type="dxa"/>
            <w:gridSpan w:val="2"/>
          </w:tcPr>
          <w:p w14:paraId="44412D7C" w14:textId="6C585A04" w:rsidR="4281678F" w:rsidRDefault="4281678F" w:rsidP="6689F46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vertAlign w:val="superscript"/>
              </w:rPr>
            </w:pP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Jumlah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berkurang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secara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otomatis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dan </w:t>
            </w:r>
            <w:r w:rsidRPr="27372DD3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real-time</w:t>
            </w:r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ketika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pelanggan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telah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dikonfirmasi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lunas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Pengurangan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sesuai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dengan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kuantitas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dipesan</w:t>
            </w:r>
            <w:proofErr w:type="spellEnd"/>
            <w:r w:rsidRPr="27372DD3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784BAE41" w14:paraId="70DC72BD" w14:textId="77777777" w:rsidTr="007F1AB7">
        <w:trPr>
          <w:gridAfter w:val="1"/>
          <w:wAfter w:w="4320" w:type="dxa"/>
          <w:trHeight w:val="300"/>
        </w:trPr>
        <w:tc>
          <w:tcPr>
            <w:tcW w:w="1530" w:type="dxa"/>
          </w:tcPr>
          <w:p w14:paraId="5DA66108" w14:textId="5782B469" w:rsidR="76AD91CE" w:rsidRDefault="156933EF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156933EF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PS-010</w:t>
            </w:r>
          </w:p>
        </w:tc>
        <w:tc>
          <w:tcPr>
            <w:tcW w:w="2160" w:type="dxa"/>
          </w:tcPr>
          <w:p w14:paraId="0D157E4D" w14:textId="5AA918B2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Notifikasi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Stok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Menipis</w:t>
            </w:r>
            <w:proofErr w:type="spellEnd"/>
          </w:p>
        </w:tc>
        <w:tc>
          <w:tcPr>
            <w:tcW w:w="7745" w:type="dxa"/>
          </w:tcPr>
          <w:p w14:paraId="3A7752D2" w14:textId="28BF03CD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vertAlign w:val="superscript"/>
              </w:rPr>
            </w:pPr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menetapkan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ambang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batas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minimum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setiap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Ketika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jumlah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mencapai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di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bawah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ambang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batas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sistem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akan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menampilkan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peringatan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di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dasbor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utama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dan/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mengirim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notifikasi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email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ke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Admin.</w:t>
            </w:r>
          </w:p>
        </w:tc>
      </w:tr>
      <w:tr w:rsidR="784BAE41" w14:paraId="42F6EE6C" w14:textId="77777777" w:rsidTr="007F1AB7">
        <w:trPr>
          <w:gridAfter w:val="1"/>
          <w:wAfter w:w="4320" w:type="dxa"/>
          <w:trHeight w:val="300"/>
        </w:trPr>
        <w:tc>
          <w:tcPr>
            <w:tcW w:w="1530" w:type="dxa"/>
          </w:tcPr>
          <w:p w14:paraId="1EBD9359" w14:textId="03E480E3" w:rsidR="5DA052C1" w:rsidRDefault="5DA052C1" w:rsidP="5DA052C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5DA052C1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PS-011</w:t>
            </w:r>
          </w:p>
          <w:p w14:paraId="2165C229" w14:textId="65140E3A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60" w:type="dxa"/>
          </w:tcPr>
          <w:p w14:paraId="243A4613" w14:textId="305BD0FB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Manajemen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Pemasok</w:t>
            </w:r>
            <w:proofErr w:type="spellEnd"/>
          </w:p>
        </w:tc>
        <w:tc>
          <w:tcPr>
            <w:tcW w:w="7745" w:type="dxa"/>
          </w:tcPr>
          <w:p w14:paraId="6EBCDCB4" w14:textId="7A09D3D3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vertAlign w:val="superscript"/>
              </w:rPr>
            </w:pPr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menyimpan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dan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mengelola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daftar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pemasok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</w:t>
            </w:r>
            <w:r w:rsidRPr="1EA27B65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supplier</w:t>
            </w:r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),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termasuk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nama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perusahaan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nama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kontak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nomor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telepon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alamat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784BAE41" w14:paraId="70FECF7B" w14:textId="77777777" w:rsidTr="007F1AB7">
        <w:trPr>
          <w:gridAfter w:val="1"/>
          <w:wAfter w:w="4320" w:type="dxa"/>
          <w:trHeight w:val="300"/>
        </w:trPr>
        <w:tc>
          <w:tcPr>
            <w:tcW w:w="1530" w:type="dxa"/>
          </w:tcPr>
          <w:p w14:paraId="00A0181A" w14:textId="64FF96F2" w:rsidR="5DA052C1" w:rsidRDefault="5DA052C1" w:rsidP="5DA052C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5DA052C1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lastRenderedPageBreak/>
              <w:t>PS-012</w:t>
            </w:r>
          </w:p>
          <w:p w14:paraId="0EA6F94C" w14:textId="6F7AA7C6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60" w:type="dxa"/>
          </w:tcPr>
          <w:p w14:paraId="3D5D9BF5" w14:textId="3B227B52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Pencatatan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Pembelian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(Stock-In)</w:t>
            </w:r>
          </w:p>
        </w:tc>
        <w:tc>
          <w:tcPr>
            <w:tcW w:w="7745" w:type="dxa"/>
          </w:tcPr>
          <w:p w14:paraId="2C0ACFCF" w14:textId="6ECA9C06" w:rsidR="76AD91CE" w:rsidRDefault="76AD91CE" w:rsidP="76AD91CE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mencatat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transaksi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pembelian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barang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dari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pemasok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Proses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akan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meminta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Admin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memilih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pemasok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dibeli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kuantitas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harga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beli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Setelah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disimpan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transaksi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akan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secara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otomatis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menambah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jumlah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terkait</w:t>
            </w:r>
            <w:proofErr w:type="spellEnd"/>
            <w:r w:rsidRPr="1EA27B65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</w:tbl>
    <w:p w14:paraId="22481F67" w14:textId="7A5C8968" w:rsidR="0E13F10C" w:rsidRDefault="0E13F10C" w:rsidP="0E13F10C">
      <w:pPr>
        <w:pStyle w:val="Heading2"/>
        <w:spacing w:after="240" w:line="259" w:lineRule="auto"/>
        <w:ind w:left="810"/>
        <w:rPr>
          <w:rFonts w:ascii="Times New Roman" w:hAnsi="Times New Roman" w:cs="Times New Roman"/>
          <w:b/>
          <w:bCs/>
          <w:i w:val="0"/>
          <w:color w:val="auto"/>
          <w:sz w:val="28"/>
          <w:szCs w:val="28"/>
        </w:rPr>
      </w:pPr>
    </w:p>
    <w:p w14:paraId="0E190AF3" w14:textId="6156F20A" w:rsidR="00D95BFC" w:rsidRPr="000748D6" w:rsidRDefault="3F2A29F6" w:rsidP="006A298E">
      <w:pPr>
        <w:pStyle w:val="Heading2"/>
        <w:numPr>
          <w:ilvl w:val="1"/>
          <w:numId w:val="31"/>
        </w:numPr>
        <w:spacing w:after="240" w:line="259" w:lineRule="auto"/>
        <w:ind w:left="1350" w:hanging="81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27" w:name="_Toc897524342"/>
      <w:r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Modul </w:t>
      </w:r>
      <w:proofErr w:type="spellStart"/>
      <w:r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Laporan</w:t>
      </w:r>
      <w:proofErr w:type="spellEnd"/>
      <w:r w:rsidR="2A5D1D2A"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dan Analisa </w:t>
      </w:r>
      <w:proofErr w:type="spellStart"/>
      <w:r w:rsidR="2A5D1D2A"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Dasbor</w:t>
      </w:r>
      <w:bookmarkEnd w:id="27"/>
      <w:proofErr w:type="spellEnd"/>
    </w:p>
    <w:p w14:paraId="27C92DAE" w14:textId="43C94632" w:rsidR="000E6DAD" w:rsidRPr="000748D6" w:rsidRDefault="0211F03E" w:rsidP="00E365FD">
      <w:pPr>
        <w:spacing w:after="240" w:line="360" w:lineRule="auto"/>
        <w:ind w:left="990" w:firstLine="270"/>
        <w:jc w:val="both"/>
        <w:rPr>
          <w:rFonts w:ascii="Times New Roman" w:eastAsia="Times New Roman" w:hAnsi="Times New Roman" w:cs="Times New Roman"/>
          <w:sz w:val="24"/>
        </w:rPr>
      </w:pPr>
      <w:r w:rsidRPr="2C94E22B">
        <w:rPr>
          <w:rFonts w:ascii="Times New Roman" w:eastAsia="Times New Roman" w:hAnsi="Times New Roman" w:cs="Times New Roman"/>
          <w:sz w:val="24"/>
        </w:rPr>
        <w:t xml:space="preserve">Modul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Admin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alat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memantau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kinerja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bisnis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membuat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keputusan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C94E22B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2C94E22B">
        <w:rPr>
          <w:rFonts w:ascii="Times New Roman" w:eastAsia="Times New Roman" w:hAnsi="Times New Roman" w:cs="Times New Roman"/>
          <w:sz w:val="24"/>
        </w:rPr>
        <w:t xml:space="preserve"> data.</w:t>
      </w:r>
    </w:p>
    <w:tbl>
      <w:tblPr>
        <w:tblStyle w:val="TableGrid"/>
        <w:tblW w:w="10170" w:type="dxa"/>
        <w:jc w:val="center"/>
        <w:tblLayout w:type="fixed"/>
        <w:tblLook w:val="06A0" w:firstRow="1" w:lastRow="0" w:firstColumn="1" w:lastColumn="0" w:noHBand="1" w:noVBand="1"/>
      </w:tblPr>
      <w:tblGrid>
        <w:gridCol w:w="1365"/>
        <w:gridCol w:w="2115"/>
        <w:gridCol w:w="6690"/>
      </w:tblGrid>
      <w:tr w:rsidR="0824CB1B" w14:paraId="377C4A64" w14:textId="77777777" w:rsidTr="1C1D7B64">
        <w:trPr>
          <w:trHeight w:val="300"/>
          <w:jc w:val="center"/>
        </w:trPr>
        <w:tc>
          <w:tcPr>
            <w:tcW w:w="1365" w:type="dxa"/>
            <w:shd w:val="clear" w:color="auto" w:fill="D6D5D5" w:themeFill="background2"/>
          </w:tcPr>
          <w:p w14:paraId="5BB82A86" w14:textId="14AD84F3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824CB1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Modul-ID</w:t>
            </w:r>
          </w:p>
        </w:tc>
        <w:tc>
          <w:tcPr>
            <w:tcW w:w="2115" w:type="dxa"/>
            <w:shd w:val="clear" w:color="auto" w:fill="D6D5D5" w:themeFill="background2"/>
          </w:tcPr>
          <w:p w14:paraId="560ABAAA" w14:textId="1EB33FDB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Kebutuhan</w:t>
            </w:r>
            <w:proofErr w:type="spellEnd"/>
          </w:p>
        </w:tc>
        <w:tc>
          <w:tcPr>
            <w:tcW w:w="6690" w:type="dxa"/>
            <w:shd w:val="clear" w:color="auto" w:fill="D6D5D5" w:themeFill="background2"/>
          </w:tcPr>
          <w:p w14:paraId="290770BF" w14:textId="7246C1C4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Deskripsi</w:t>
            </w:r>
            <w:proofErr w:type="spellEnd"/>
          </w:p>
        </w:tc>
      </w:tr>
      <w:tr w:rsidR="0824CB1B" w14:paraId="00A49DCA" w14:textId="77777777" w:rsidTr="1C1D7B64">
        <w:trPr>
          <w:trHeight w:val="300"/>
          <w:jc w:val="center"/>
        </w:trPr>
        <w:tc>
          <w:tcPr>
            <w:tcW w:w="1365" w:type="dxa"/>
          </w:tcPr>
          <w:p w14:paraId="7C67A32D" w14:textId="578E2EEA" w:rsidR="0824CB1B" w:rsidRPr="7FBA9553" w:rsidRDefault="0824CB1B" w:rsidP="1C1D7B64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PS-013</w:t>
            </w:r>
          </w:p>
        </w:tc>
        <w:tc>
          <w:tcPr>
            <w:tcW w:w="2115" w:type="dxa"/>
          </w:tcPr>
          <w:p w14:paraId="20F8B356" w14:textId="61A5BEFF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Dasbor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Utama</w:t>
            </w:r>
          </w:p>
        </w:tc>
        <w:tc>
          <w:tcPr>
            <w:tcW w:w="6690" w:type="dxa"/>
          </w:tcPr>
          <w:p w14:paraId="632A0301" w14:textId="1C4A811F" w:rsidR="0824CB1B" w:rsidRPr="7FBA9553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vertAlign w:val="superscript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Saat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login, Admin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disajikan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dengan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dasbor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menampilkan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ringkasan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visual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dari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metrik-metrik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kunci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: total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pendapatan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jumlah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baru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belum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diproses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daftar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stoknya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menipis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sebuah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grafik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garis yang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menunjukkan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tren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penjualan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selama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7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terakhir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824CB1B" w14:paraId="15EB829C" w14:textId="77777777" w:rsidTr="1C1D7B64">
        <w:trPr>
          <w:trHeight w:val="300"/>
          <w:jc w:val="center"/>
        </w:trPr>
        <w:tc>
          <w:tcPr>
            <w:tcW w:w="1365" w:type="dxa"/>
          </w:tcPr>
          <w:p w14:paraId="13E6B476" w14:textId="58F3280F" w:rsidR="0824CB1B" w:rsidRDefault="0824CB1B" w:rsidP="1C1D7B64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PS-014</w:t>
            </w:r>
          </w:p>
          <w:p w14:paraId="127838E9" w14:textId="1001AF4E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15" w:type="dxa"/>
          </w:tcPr>
          <w:p w14:paraId="4132D3A2" w14:textId="1A2C61F1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Penjualan</w:t>
            </w:r>
            <w:proofErr w:type="spellEnd"/>
          </w:p>
        </w:tc>
        <w:tc>
          <w:tcPr>
            <w:tcW w:w="6690" w:type="dxa"/>
          </w:tcPr>
          <w:p w14:paraId="35287C1B" w14:textId="1B322088" w:rsidR="0824CB1B" w:rsidRPr="7FBA9553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vertAlign w:val="superscript"/>
              </w:rPr>
            </w:pPr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menghasilkan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penjualan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dengan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rentang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tanggal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fleksibel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harian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mingguan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bulanan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kustom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).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mencakup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detail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seperti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jumlah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transaksi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total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pendapatan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daftar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transaksi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diekspor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ke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format CSV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Excel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analisis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lebih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lanjut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824CB1B" w14:paraId="0384C37D" w14:textId="77777777" w:rsidTr="1C1D7B64">
        <w:trPr>
          <w:trHeight w:val="300"/>
          <w:jc w:val="center"/>
        </w:trPr>
        <w:tc>
          <w:tcPr>
            <w:tcW w:w="1365" w:type="dxa"/>
          </w:tcPr>
          <w:p w14:paraId="683CEA3C" w14:textId="78D9C61D" w:rsidR="0824CB1B" w:rsidRDefault="0824CB1B" w:rsidP="1C1D7B64">
            <w:pPr>
              <w:spacing w:line="259" w:lineRule="auto"/>
              <w:jc w:val="both"/>
            </w:pPr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PS-015</w:t>
            </w:r>
          </w:p>
          <w:p w14:paraId="36BC0D03" w14:textId="223CEDDD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15" w:type="dxa"/>
          </w:tcPr>
          <w:p w14:paraId="4FC2FE43" w14:textId="0A346BF0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Terlaris</w:t>
            </w:r>
            <w:proofErr w:type="spellEnd"/>
          </w:p>
        </w:tc>
        <w:tc>
          <w:tcPr>
            <w:tcW w:w="6690" w:type="dxa"/>
          </w:tcPr>
          <w:p w14:paraId="083FFA7F" w14:textId="5C4DD0BA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Sistem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menghasilkan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mengurutkan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berdasarkan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kuantitas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penjualan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total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pendapatan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dalam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periode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waktu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tertentu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membantu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Admin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mengidentifikasi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paling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populer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824CB1B" w14:paraId="17993EA9" w14:textId="77777777" w:rsidTr="1C1D7B64">
        <w:trPr>
          <w:trHeight w:val="300"/>
          <w:jc w:val="center"/>
        </w:trPr>
        <w:tc>
          <w:tcPr>
            <w:tcW w:w="1365" w:type="dxa"/>
          </w:tcPr>
          <w:p w14:paraId="6725D63A" w14:textId="06C84A33" w:rsidR="0824CB1B" w:rsidRDefault="47CAE29C" w:rsidP="1C1D7B64">
            <w:pPr>
              <w:spacing w:line="259" w:lineRule="auto"/>
              <w:jc w:val="both"/>
            </w:pPr>
            <w:r w:rsidRPr="47CAE29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PS-016</w:t>
            </w:r>
          </w:p>
          <w:p w14:paraId="677AD667" w14:textId="3C45C20D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115" w:type="dxa"/>
          </w:tcPr>
          <w:p w14:paraId="5AA52269" w14:textId="4138D824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Stok</w:t>
            </w:r>
          </w:p>
        </w:tc>
        <w:tc>
          <w:tcPr>
            <w:tcW w:w="6690" w:type="dxa"/>
          </w:tcPr>
          <w:p w14:paraId="18F0AF56" w14:textId="46DB906C" w:rsidR="0824CB1B" w:rsidRDefault="0824CB1B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melihat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laporan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lengkap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mengenai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status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inventaris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termasuk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jumlah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saat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semua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nilai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total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inventaris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berdasarkan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harga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beli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), dan daftar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berada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di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bawah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ambang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batas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stok</w:t>
            </w:r>
            <w:proofErr w:type="spellEnd"/>
            <w:r w:rsidRPr="0824CB1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minimum.</w:t>
            </w:r>
          </w:p>
        </w:tc>
      </w:tr>
    </w:tbl>
    <w:p w14:paraId="4D7791AE" w14:textId="41E4206D" w:rsidR="3ECA116A" w:rsidRDefault="3ECA116A"/>
    <w:p w14:paraId="4961F5C8" w14:textId="279F58A0" w:rsidR="000E6DAD" w:rsidRPr="000748D6" w:rsidRDefault="000E6DAD" w:rsidP="0211F03E">
      <w:pPr>
        <w:pStyle w:val="Heading2"/>
      </w:pPr>
    </w:p>
    <w:p w14:paraId="6A3B0192" w14:textId="21030FE2" w:rsidR="000E6DAD" w:rsidRDefault="6B52D950" w:rsidP="006A298E">
      <w:pPr>
        <w:pStyle w:val="Heading2"/>
        <w:numPr>
          <w:ilvl w:val="1"/>
          <w:numId w:val="31"/>
        </w:numPr>
        <w:spacing w:after="240" w:line="259" w:lineRule="auto"/>
        <w:ind w:left="1350" w:hanging="81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28" w:name="_Toc1890984565"/>
      <w:r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Modul </w:t>
      </w:r>
      <w:bookmarkEnd w:id="28"/>
      <w:proofErr w:type="spellStart"/>
      <w:r w:rsidR="52F2E9F5"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Manajemen</w:t>
      </w:r>
      <w:proofErr w:type="spellEnd"/>
      <w:r w:rsidR="52F2E9F5"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proofErr w:type="spellStart"/>
      <w:r w:rsidR="52F2E9F5" w:rsidRPr="0E13F10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Pesanan</w:t>
      </w:r>
      <w:proofErr w:type="spellEnd"/>
    </w:p>
    <w:p w14:paraId="168BEEB3" w14:textId="0C0EEE38" w:rsidR="52F2E9F5" w:rsidRDefault="60DE347B" w:rsidP="003B3B41">
      <w:pPr>
        <w:spacing w:after="240" w:line="360" w:lineRule="auto"/>
        <w:ind w:left="990" w:firstLine="270"/>
        <w:jc w:val="both"/>
        <w:rPr>
          <w:rFonts w:ascii="Times New Roman" w:eastAsia="Times New Roman" w:hAnsi="Times New Roman" w:cs="Times New Roman"/>
          <w:sz w:val="24"/>
        </w:rPr>
      </w:pPr>
      <w:r w:rsidRPr="6341B782">
        <w:rPr>
          <w:rFonts w:ascii="Times New Roman" w:eastAsia="Times New Roman" w:hAnsi="Times New Roman" w:cs="Times New Roman"/>
          <w:sz w:val="24"/>
        </w:rPr>
        <w:t xml:space="preserve">Modul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pusat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kendali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operasional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memenuhi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pesanan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pelanggan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awal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hingga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6341B782">
        <w:rPr>
          <w:rFonts w:ascii="Times New Roman" w:eastAsia="Times New Roman" w:hAnsi="Times New Roman" w:cs="Times New Roman"/>
          <w:sz w:val="24"/>
        </w:rPr>
        <w:t>akhir</w:t>
      </w:r>
      <w:proofErr w:type="spellEnd"/>
      <w:r w:rsidRPr="6341B782">
        <w:rPr>
          <w:rFonts w:ascii="Times New Roman" w:eastAsia="Times New Roman" w:hAnsi="Times New Roman" w:cs="Times New Roman"/>
          <w:sz w:val="24"/>
        </w:rPr>
        <w:t>.</w:t>
      </w:r>
    </w:p>
    <w:tbl>
      <w:tblPr>
        <w:tblStyle w:val="TableGrid"/>
        <w:tblW w:w="10170" w:type="dxa"/>
        <w:jc w:val="center"/>
        <w:tblLayout w:type="fixed"/>
        <w:tblLook w:val="06A0" w:firstRow="1" w:lastRow="0" w:firstColumn="1" w:lastColumn="0" w:noHBand="1" w:noVBand="1"/>
      </w:tblPr>
      <w:tblGrid>
        <w:gridCol w:w="1410"/>
        <w:gridCol w:w="2835"/>
        <w:gridCol w:w="5925"/>
      </w:tblGrid>
      <w:tr w:rsidR="49F66ABE" w14:paraId="7913E976" w14:textId="77777777" w:rsidTr="1C1D7B64">
        <w:trPr>
          <w:trHeight w:val="300"/>
          <w:jc w:val="center"/>
        </w:trPr>
        <w:tc>
          <w:tcPr>
            <w:tcW w:w="1410" w:type="dxa"/>
            <w:shd w:val="clear" w:color="auto" w:fill="D6D5D5" w:themeFill="background2"/>
          </w:tcPr>
          <w:p w14:paraId="0F58BAC0" w14:textId="0F2D242D" w:rsidR="1BB09309" w:rsidRPr="1BB09309" w:rsidRDefault="1BB09309" w:rsidP="1C1D7B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1BB0930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Modul-ID</w:t>
            </w:r>
          </w:p>
        </w:tc>
        <w:tc>
          <w:tcPr>
            <w:tcW w:w="2835" w:type="dxa"/>
            <w:shd w:val="clear" w:color="auto" w:fill="D6D5D5" w:themeFill="background2"/>
          </w:tcPr>
          <w:p w14:paraId="2DF4992F" w14:textId="60AD08A4" w:rsidR="1BB09309" w:rsidRPr="1BB09309" w:rsidRDefault="1BB09309" w:rsidP="1C1D7B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1BB0930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Kebutuhan</w:t>
            </w:r>
            <w:proofErr w:type="spellEnd"/>
          </w:p>
        </w:tc>
        <w:tc>
          <w:tcPr>
            <w:tcW w:w="5925" w:type="dxa"/>
            <w:shd w:val="clear" w:color="auto" w:fill="D6D5D5" w:themeFill="background2"/>
          </w:tcPr>
          <w:p w14:paraId="1374B77B" w14:textId="04B3344F" w:rsidR="1BB09309" w:rsidRPr="1BB09309" w:rsidRDefault="1BB09309" w:rsidP="1C1D7B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1BB0930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Deskripsi</w:t>
            </w:r>
            <w:proofErr w:type="spellEnd"/>
          </w:p>
        </w:tc>
      </w:tr>
      <w:tr w:rsidR="49F66ABE" w14:paraId="3A0805A9" w14:textId="77777777" w:rsidTr="1C1D7B64">
        <w:trPr>
          <w:trHeight w:val="300"/>
          <w:jc w:val="center"/>
        </w:trPr>
        <w:tc>
          <w:tcPr>
            <w:tcW w:w="1410" w:type="dxa"/>
          </w:tcPr>
          <w:p w14:paraId="03498C07" w14:textId="3218D2A1" w:rsidR="4B9EEB57" w:rsidRDefault="67AAD2AE" w:rsidP="1C1D7B64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PS-017</w:t>
            </w:r>
          </w:p>
        </w:tc>
        <w:tc>
          <w:tcPr>
            <w:tcW w:w="2835" w:type="dxa"/>
          </w:tcPr>
          <w:p w14:paraId="5F3164A3" w14:textId="75166BBF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Tampilan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Daftar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</w:p>
        </w:tc>
        <w:tc>
          <w:tcPr>
            <w:tcW w:w="5925" w:type="dxa"/>
          </w:tcPr>
          <w:p w14:paraId="43FA928C" w14:textId="5C5F5A01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melihat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semua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masuk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dalam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bentuk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tabel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Tabel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di-filter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berdasarkan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status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misalnya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,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Menunggu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Pembayaran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",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Baru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",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Diproses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",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Dikirim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",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Selesai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",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Dibatalkan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") dan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diurutkan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berdasarkan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tanggal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49F66ABE" w14:paraId="0428A0E1" w14:textId="77777777" w:rsidTr="1C1D7B64">
        <w:trPr>
          <w:trHeight w:val="300"/>
          <w:jc w:val="center"/>
        </w:trPr>
        <w:tc>
          <w:tcPr>
            <w:tcW w:w="1410" w:type="dxa"/>
          </w:tcPr>
          <w:p w14:paraId="55A0B69C" w14:textId="11F99E51" w:rsidR="4526C513" w:rsidRDefault="4526C513" w:rsidP="1C1D7B64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lastRenderedPageBreak/>
              <w:t>PS-018</w:t>
            </w:r>
          </w:p>
          <w:p w14:paraId="04460072" w14:textId="699C0C63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835" w:type="dxa"/>
          </w:tcPr>
          <w:p w14:paraId="6DB43B98" w14:textId="2DA2FE4F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Tampilan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Detail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</w:p>
        </w:tc>
        <w:tc>
          <w:tcPr>
            <w:tcW w:w="5925" w:type="dxa"/>
          </w:tcPr>
          <w:p w14:paraId="33CF791E" w14:textId="4BE49205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Dengan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mengklik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dari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daftar, Admin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melihat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halaman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detail yang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berisi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semua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informasi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relevan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: ID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data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pelanggan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nama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alamat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telepon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), daftar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produk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yang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dipesan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beserta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kuantitas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dan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harga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subtotal,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biaya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kirim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total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pembayaran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dan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riwayat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status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pembayaran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dari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Pr="31044207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</w:rPr>
              <w:t>gateway</w:t>
            </w: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49F66ABE" w14:paraId="6E36275B" w14:textId="77777777" w:rsidTr="1C1D7B64">
        <w:trPr>
          <w:trHeight w:val="300"/>
          <w:jc w:val="center"/>
        </w:trPr>
        <w:tc>
          <w:tcPr>
            <w:tcW w:w="1410" w:type="dxa"/>
          </w:tcPr>
          <w:p w14:paraId="6D1AFBC2" w14:textId="031BDA79" w:rsidR="753D91C1" w:rsidRDefault="753D91C1" w:rsidP="1C1D7B64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</w:t>
            </w:r>
            <w:r w:rsidR="20055020"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019</w:t>
            </w:r>
          </w:p>
          <w:p w14:paraId="68AF0E0F" w14:textId="76BC5668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835" w:type="dxa"/>
          </w:tcPr>
          <w:p w14:paraId="7EA79C44" w14:textId="28945D5F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Pembaruan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Status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</w:p>
        </w:tc>
        <w:tc>
          <w:tcPr>
            <w:tcW w:w="5925" w:type="dxa"/>
          </w:tcPr>
          <w:p w14:paraId="2706031C" w14:textId="27179DE1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Admin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dapat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mengubah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status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secara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manual (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misalnya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dari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Baru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"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menjadi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Diproses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",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lalu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menjadi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"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Dikirim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").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Setiap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perubahan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status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memicu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pengiriman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notifikasi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(email/WhatsApp)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kepada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pelanggan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49F66ABE" w14:paraId="5B815B23" w14:textId="77777777" w:rsidTr="1C1D7B64">
        <w:trPr>
          <w:trHeight w:val="300"/>
          <w:jc w:val="center"/>
        </w:trPr>
        <w:tc>
          <w:tcPr>
            <w:tcW w:w="1410" w:type="dxa"/>
          </w:tcPr>
          <w:p w14:paraId="21BB221F" w14:textId="16CE4B87" w:rsidR="37FCE46F" w:rsidRDefault="37FCE46F" w:rsidP="1C1D7B64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PS-020</w:t>
            </w:r>
          </w:p>
          <w:p w14:paraId="46263194" w14:textId="0505279D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2835" w:type="dxa"/>
          </w:tcPr>
          <w:p w14:paraId="69CD4063" w14:textId="249A25E5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Cetak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Faktur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/Invoice</w:t>
            </w:r>
          </w:p>
        </w:tc>
        <w:tc>
          <w:tcPr>
            <w:tcW w:w="5925" w:type="dxa"/>
          </w:tcPr>
          <w:p w14:paraId="0BBCB4D5" w14:textId="04F28434" w:rsidR="4B9EEB57" w:rsidRDefault="4B9EEB57" w:rsidP="1C1D7B64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Dari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halaman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detail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harus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tersedia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tombol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mencetak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faktur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nota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penjualan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.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Dokumen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akan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berisi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detail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pesanan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dan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informasi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toko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,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diformat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secara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profesional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diberikan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kepada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pelanggan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atau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untuk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arsip</w:t>
            </w:r>
            <w:proofErr w:type="spellEnd"/>
            <w:r w:rsidRPr="3104420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</w:tbl>
    <w:p w14:paraId="3AC486EC" w14:textId="7725C0EC" w:rsidR="52F2E9F5" w:rsidRPr="000748D6" w:rsidRDefault="52F2E9F5" w:rsidP="538097DA">
      <w:pPr>
        <w:pStyle w:val="Heading1"/>
        <w:spacing w:line="360" w:lineRule="auto"/>
        <w:rPr>
          <w:color w:val="auto"/>
          <w:sz w:val="28"/>
          <w:szCs w:val="28"/>
        </w:rPr>
      </w:pPr>
    </w:p>
    <w:p w14:paraId="0FDEB49A" w14:textId="37E4858D" w:rsidR="00D95BFC" w:rsidRPr="006A298E" w:rsidRDefault="004C0613" w:rsidP="006A298E">
      <w:pPr>
        <w:pStyle w:val="Heading1"/>
        <w:numPr>
          <w:ilvl w:val="0"/>
          <w:numId w:val="19"/>
        </w:numPr>
        <w:spacing w:after="240"/>
        <w:ind w:left="360"/>
        <w:rPr>
          <w:rFonts w:ascii="Times New Roman" w:hAnsi="Times New Roman"/>
          <w:color w:val="auto"/>
          <w:sz w:val="28"/>
          <w:szCs w:val="10"/>
        </w:rPr>
      </w:pPr>
      <w:bookmarkStart w:id="29" w:name="_Toc235515618"/>
      <w:r w:rsidRPr="006A298E">
        <w:rPr>
          <w:rFonts w:ascii="Times New Roman" w:hAnsi="Times New Roman"/>
          <w:color w:val="auto"/>
          <w:sz w:val="28"/>
          <w:szCs w:val="10"/>
        </w:rPr>
        <w:t>OTHER NONFUNCTIONAL REQUIREMENTS</w:t>
      </w:r>
      <w:bookmarkEnd w:id="29"/>
    </w:p>
    <w:p w14:paraId="72E95CB4" w14:textId="145D4C42" w:rsidR="005E589C" w:rsidRDefault="3F2A29F6" w:rsidP="006A298E">
      <w:pPr>
        <w:pStyle w:val="Heading2"/>
        <w:numPr>
          <w:ilvl w:val="1"/>
          <w:numId w:val="36"/>
        </w:numPr>
        <w:spacing w:after="240" w:line="259" w:lineRule="auto"/>
        <w:ind w:left="1350" w:hanging="72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0" w:name="_Toc1636749592"/>
      <w:r w:rsidRPr="1C1D7B64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Performance Requirements</w:t>
      </w:r>
      <w:bookmarkEnd w:id="30"/>
    </w:p>
    <w:p w14:paraId="65926A2F" w14:textId="674A7FF4" w:rsidR="006104D3" w:rsidRPr="009042E5" w:rsidRDefault="3F2A29F6" w:rsidP="2DD660BC">
      <w:pPr>
        <w:pStyle w:val="ListParagraph"/>
        <w:numPr>
          <w:ilvl w:val="0"/>
          <w:numId w:val="45"/>
        </w:numPr>
        <w:tabs>
          <w:tab w:val="left" w:pos="2250"/>
        </w:tabs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2DD660BC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memuat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halaman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waktu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kurang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3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detik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bahkan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="009042E5"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diakses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beberapa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bersamaan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>.</w:t>
      </w:r>
    </w:p>
    <w:p w14:paraId="5797E137" w14:textId="6857E409" w:rsidR="006104D3" w:rsidRPr="009042E5" w:rsidRDefault="3F2A29F6" w:rsidP="2DD660BC">
      <w:pPr>
        <w:pStyle w:val="ListParagraph"/>
        <w:numPr>
          <w:ilvl w:val="0"/>
          <w:numId w:val="45"/>
        </w:numPr>
        <w:tabs>
          <w:tab w:val="left" w:pos="1494"/>
        </w:tabs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r w:rsidRPr="2DD660BC">
        <w:rPr>
          <w:rFonts w:ascii="Times New Roman" w:eastAsia="Times New Roman" w:hAnsi="Times New Roman" w:cs="Times New Roman"/>
          <w:sz w:val="24"/>
        </w:rPr>
        <w:t xml:space="preserve">Proses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diselesaikan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waktu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lebih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detik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>.</w:t>
      </w:r>
    </w:p>
    <w:p w14:paraId="5CDB0896" w14:textId="577F170C" w:rsidR="006104D3" w:rsidRPr="009042E5" w:rsidRDefault="3F2A29F6" w:rsidP="2DD660BC">
      <w:pPr>
        <w:pStyle w:val="ListParagraph"/>
        <w:numPr>
          <w:ilvl w:val="0"/>
          <w:numId w:val="45"/>
        </w:numPr>
        <w:tabs>
          <w:tab w:val="left" w:pos="1494"/>
        </w:tabs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2DD660BC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mampu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menangani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volume data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harian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besar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tanpa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penurunan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kinerja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signifikan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>.</w:t>
      </w:r>
    </w:p>
    <w:p w14:paraId="0BA13B3B" w14:textId="59E53A3B" w:rsidR="005E589C" w:rsidRPr="009042E5" w:rsidRDefault="3F2A29F6" w:rsidP="2DD660BC">
      <w:pPr>
        <w:pStyle w:val="ListParagraph"/>
        <w:numPr>
          <w:ilvl w:val="0"/>
          <w:numId w:val="45"/>
        </w:numPr>
        <w:tabs>
          <w:tab w:val="left" w:pos="1494"/>
        </w:tabs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r w:rsidRPr="2DD660BC">
        <w:rPr>
          <w:rFonts w:ascii="Times New Roman" w:eastAsia="Times New Roman" w:hAnsi="Times New Roman" w:cs="Times New Roman"/>
          <w:sz w:val="24"/>
        </w:rPr>
        <w:t xml:space="preserve">Proses backup dan restore data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cepat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meminimalisir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downtime.</w:t>
      </w:r>
    </w:p>
    <w:p w14:paraId="2D620DE0" w14:textId="77777777" w:rsidR="004C0613" w:rsidRPr="005E589C" w:rsidRDefault="004C0613" w:rsidP="004C0613">
      <w:pPr>
        <w:pStyle w:val="ListParagraph"/>
        <w:tabs>
          <w:tab w:val="left" w:pos="1494"/>
        </w:tabs>
        <w:spacing w:line="360" w:lineRule="auto"/>
        <w:ind w:left="1530"/>
        <w:jc w:val="both"/>
        <w:rPr>
          <w:rFonts w:ascii="Times New Roman" w:eastAsia="Times New Roman" w:hAnsi="Times New Roman" w:cs="Times New Roman"/>
        </w:rPr>
      </w:pPr>
    </w:p>
    <w:p w14:paraId="60EA1861" w14:textId="7C2B4558" w:rsidR="00D95BFC" w:rsidRDefault="3F2A29F6" w:rsidP="009042E5">
      <w:pPr>
        <w:pStyle w:val="Heading2"/>
        <w:numPr>
          <w:ilvl w:val="1"/>
          <w:numId w:val="36"/>
        </w:numPr>
        <w:spacing w:after="240" w:line="259" w:lineRule="auto"/>
        <w:ind w:left="1350" w:hanging="72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1" w:name="_Toc128725058"/>
      <w:r w:rsidRPr="24E5EBB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Safety Requirements</w:t>
      </w:r>
      <w:bookmarkEnd w:id="31"/>
    </w:p>
    <w:p w14:paraId="371DF960" w14:textId="68BF894B" w:rsidR="00EC2468" w:rsidRPr="009042E5" w:rsidRDefault="00EC2468" w:rsidP="10A227F1">
      <w:pPr>
        <w:pStyle w:val="ListParagraph"/>
        <w:numPr>
          <w:ilvl w:val="0"/>
          <w:numId w:val="42"/>
        </w:numPr>
        <w:tabs>
          <w:tab w:val="left" w:pos="1418"/>
        </w:tabs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r w:rsidRPr="10A227F1"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inventaris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dilindungi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kehilangan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akibat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kegagalan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insiden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tak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terduga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>.</w:t>
      </w:r>
    </w:p>
    <w:p w14:paraId="2CDF9054" w14:textId="6B0867EE" w:rsidR="00EC2468" w:rsidRPr="009042E5" w:rsidRDefault="00EC2468" w:rsidP="10A227F1">
      <w:pPr>
        <w:pStyle w:val="ListParagraph"/>
        <w:numPr>
          <w:ilvl w:val="0"/>
          <w:numId w:val="42"/>
        </w:numPr>
        <w:tabs>
          <w:tab w:val="left" w:pos="1418"/>
        </w:tabs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10A227F1">
        <w:rPr>
          <w:rFonts w:ascii="Times New Roman" w:eastAsia="Times New Roman" w:hAnsi="Times New Roman" w:cs="Times New Roman"/>
          <w:sz w:val="24"/>
        </w:rPr>
        <w:t>Prosedur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backup data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otomatis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diterapkan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berkala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misalnya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harian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pemulihan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cepat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jika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terjadi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kerusakan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>.</w:t>
      </w:r>
    </w:p>
    <w:p w14:paraId="4D57306D" w14:textId="17B0A4EF" w:rsidR="002243F2" w:rsidRPr="009042E5" w:rsidRDefault="00EC2468" w:rsidP="10A227F1">
      <w:pPr>
        <w:pStyle w:val="ListParagraph"/>
        <w:numPr>
          <w:ilvl w:val="0"/>
          <w:numId w:val="42"/>
        </w:numPr>
        <w:tabs>
          <w:tab w:val="left" w:pos="1418"/>
        </w:tabs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10A227F1">
        <w:rPr>
          <w:rFonts w:ascii="Times New Roman" w:eastAsia="Times New Roman" w:hAnsi="Times New Roman" w:cs="Times New Roman"/>
          <w:sz w:val="24"/>
        </w:rPr>
        <w:lastRenderedPageBreak/>
        <w:t>Sistem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memiliki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mekanisme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peringatan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jika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terjadi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anomali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potensi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risiko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keamanan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>.</w:t>
      </w:r>
    </w:p>
    <w:p w14:paraId="0FB638AD" w14:textId="2926A7E3" w:rsidR="00D95BFC" w:rsidRDefault="3F2A29F6" w:rsidP="009042E5">
      <w:pPr>
        <w:pStyle w:val="Heading2"/>
        <w:numPr>
          <w:ilvl w:val="1"/>
          <w:numId w:val="36"/>
        </w:numPr>
        <w:spacing w:after="240" w:line="259" w:lineRule="auto"/>
        <w:ind w:left="1350" w:hanging="63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2" w:name="_Toc1223440149"/>
      <w:r w:rsidRPr="4E75318F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Security Requirements</w:t>
      </w:r>
      <w:bookmarkEnd w:id="32"/>
    </w:p>
    <w:p w14:paraId="45858C7B" w14:textId="1256DF1F" w:rsidR="00D67549" w:rsidRPr="009042E5" w:rsidRDefault="00D67549" w:rsidP="10A227F1">
      <w:pPr>
        <w:pStyle w:val="ListParagraph"/>
        <w:numPr>
          <w:ilvl w:val="0"/>
          <w:numId w:val="43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10A227F1">
        <w:rPr>
          <w:rFonts w:ascii="Times New Roman" w:eastAsia="Times New Roman" w:hAnsi="Times New Roman" w:cs="Times New Roman"/>
          <w:sz w:val="24"/>
        </w:rPr>
        <w:t>Akses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dilindungi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login yang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aman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>.</w:t>
      </w:r>
    </w:p>
    <w:p w14:paraId="3D117298" w14:textId="6DA7D72F" w:rsidR="00D67549" w:rsidRPr="009042E5" w:rsidRDefault="00D67549" w:rsidP="10A227F1">
      <w:pPr>
        <w:pStyle w:val="ListParagraph"/>
        <w:numPr>
          <w:ilvl w:val="0"/>
          <w:numId w:val="43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10A227F1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menerapkan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kontrol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akses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peran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(role-based access control)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membatasi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fungsionalitas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berwenang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>.</w:t>
      </w:r>
    </w:p>
    <w:p w14:paraId="47BD3A3B" w14:textId="6C569AE2" w:rsidR="009854DC" w:rsidRPr="009042E5" w:rsidRDefault="00D67549" w:rsidP="10A227F1">
      <w:pPr>
        <w:pStyle w:val="ListParagraph"/>
        <w:numPr>
          <w:ilvl w:val="0"/>
          <w:numId w:val="43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</w:rPr>
      </w:pPr>
      <w:r w:rsidRPr="10A227F1"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sensitif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seperti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inventaris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dienkripsi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disimpan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di database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mencegah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akses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0A227F1">
        <w:rPr>
          <w:rFonts w:ascii="Times New Roman" w:eastAsia="Times New Roman" w:hAnsi="Times New Roman" w:cs="Times New Roman"/>
          <w:sz w:val="24"/>
        </w:rPr>
        <w:t>sah</w:t>
      </w:r>
      <w:proofErr w:type="spellEnd"/>
      <w:r w:rsidRPr="10A227F1">
        <w:rPr>
          <w:rFonts w:ascii="Times New Roman" w:eastAsia="Times New Roman" w:hAnsi="Times New Roman" w:cs="Times New Roman"/>
          <w:sz w:val="24"/>
        </w:rPr>
        <w:t>.</w:t>
      </w:r>
    </w:p>
    <w:p w14:paraId="7DD2A14D" w14:textId="0DA31BA2" w:rsidR="009854DC" w:rsidRPr="009854DC" w:rsidRDefault="009854DC" w:rsidP="009854DC">
      <w:pPr>
        <w:pStyle w:val="ListParagraph"/>
        <w:spacing w:after="240" w:line="360" w:lineRule="auto"/>
        <w:ind w:left="1530"/>
        <w:jc w:val="both"/>
        <w:rPr>
          <w:rFonts w:ascii="Times New Roman" w:eastAsia="Times New Roman" w:hAnsi="Times New Roman" w:cs="Times New Roman"/>
          <w:sz w:val="24"/>
        </w:rPr>
      </w:pPr>
    </w:p>
    <w:p w14:paraId="5CA90CDA" w14:textId="25985DB3" w:rsidR="00D95BFC" w:rsidRDefault="3F2A29F6" w:rsidP="009854DC">
      <w:pPr>
        <w:pStyle w:val="Heading2"/>
        <w:numPr>
          <w:ilvl w:val="1"/>
          <w:numId w:val="36"/>
        </w:numPr>
        <w:spacing w:after="240" w:line="259" w:lineRule="auto"/>
        <w:ind w:left="1350" w:hanging="63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3" w:name="_Toc1894075672"/>
      <w:r w:rsidRPr="4E75318F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Software Quality Attributes</w:t>
      </w:r>
      <w:bookmarkEnd w:id="33"/>
    </w:p>
    <w:p w14:paraId="662C1F18" w14:textId="26B5C917" w:rsidR="00027A19" w:rsidRPr="00027A19" w:rsidRDefault="00027A19" w:rsidP="009854DC">
      <w:pPr>
        <w:pStyle w:val="ListParagraph"/>
        <w:numPr>
          <w:ilvl w:val="0"/>
          <w:numId w:val="41"/>
        </w:numPr>
        <w:spacing w:line="360" w:lineRule="auto"/>
        <w:ind w:left="1530"/>
        <w:jc w:val="both"/>
        <w:rPr>
          <w:rFonts w:ascii="Times New Roman" w:eastAsia="Times New Roman" w:hAnsi="Times New Roman" w:cs="Times New Roman"/>
          <w:sz w:val="24"/>
        </w:rPr>
      </w:pPr>
      <w:r w:rsidRPr="2DD660BC">
        <w:rPr>
          <w:rFonts w:ascii="Times New Roman" w:eastAsia="Times New Roman" w:hAnsi="Times New Roman" w:cs="Times New Roman"/>
          <w:sz w:val="24"/>
        </w:rPr>
        <w:t>Reliability</w:t>
      </w:r>
      <w:r w:rsidRPr="009854DC">
        <w:rPr>
          <w:sz w:val="24"/>
          <w:szCs w:val="22"/>
        </w:rPr>
        <w:br/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memiliki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uptime minimal 99%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selama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jam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operasional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warung</w:t>
      </w:r>
      <w:proofErr w:type="spellEnd"/>
      <w:r w:rsidR="003D7386" w:rsidRPr="2DD660B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operasional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bisnis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berjalan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lancar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>.</w:t>
      </w:r>
    </w:p>
    <w:p w14:paraId="51381676" w14:textId="50DA738D" w:rsidR="00027A19" w:rsidRPr="00027A19" w:rsidRDefault="00027A19" w:rsidP="009854DC">
      <w:pPr>
        <w:pStyle w:val="ListParagraph"/>
        <w:numPr>
          <w:ilvl w:val="0"/>
          <w:numId w:val="41"/>
        </w:numPr>
        <w:spacing w:line="360" w:lineRule="auto"/>
        <w:ind w:left="1530"/>
        <w:jc w:val="both"/>
        <w:rPr>
          <w:rFonts w:ascii="Times New Roman" w:eastAsia="Times New Roman" w:hAnsi="Times New Roman" w:cs="Times New Roman"/>
          <w:sz w:val="24"/>
        </w:rPr>
      </w:pPr>
      <w:r w:rsidRPr="2DD660BC">
        <w:rPr>
          <w:rFonts w:ascii="Times New Roman" w:eastAsia="Times New Roman" w:hAnsi="Times New Roman" w:cs="Times New Roman"/>
          <w:sz w:val="24"/>
        </w:rPr>
        <w:t>Usability</w:t>
      </w:r>
      <w:r w:rsidRPr="009854DC">
        <w:rPr>
          <w:sz w:val="24"/>
          <w:szCs w:val="22"/>
        </w:rPr>
        <w:br/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Antarmuka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intuitif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mudah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dipahami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ramah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awam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sehingga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meminimalkan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pelatihan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>.</w:t>
      </w:r>
    </w:p>
    <w:p w14:paraId="42DC796A" w14:textId="0722ECDD" w:rsidR="00E71678" w:rsidRPr="00027A19" w:rsidRDefault="00027A19" w:rsidP="009854DC">
      <w:pPr>
        <w:pStyle w:val="ListParagraph"/>
        <w:numPr>
          <w:ilvl w:val="0"/>
          <w:numId w:val="41"/>
        </w:numPr>
        <w:spacing w:line="360" w:lineRule="auto"/>
        <w:ind w:left="1530"/>
        <w:jc w:val="both"/>
        <w:rPr>
          <w:rFonts w:ascii="Times New Roman" w:eastAsia="Times New Roman" w:hAnsi="Times New Roman" w:cs="Times New Roman"/>
          <w:sz w:val="24"/>
        </w:rPr>
      </w:pPr>
      <w:r w:rsidRPr="2DD660BC">
        <w:rPr>
          <w:rFonts w:ascii="Times New Roman" w:eastAsia="Times New Roman" w:hAnsi="Times New Roman" w:cs="Times New Roman"/>
          <w:sz w:val="24"/>
        </w:rPr>
        <w:t>Maintainability</w:t>
      </w:r>
      <w:r>
        <w:br/>
      </w:r>
      <w:r w:rsidRPr="2DD660BC">
        <w:rPr>
          <w:rFonts w:ascii="Times New Roman" w:eastAsia="Times New Roman" w:hAnsi="Times New Roman" w:cs="Times New Roman"/>
          <w:sz w:val="24"/>
        </w:rPr>
        <w:t xml:space="preserve">Kode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sumber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ditulis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standar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baik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mudah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dimengerti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mudah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dimodifikasi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diperbaiki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 xml:space="preserve"> di masa </w:t>
      </w:r>
      <w:proofErr w:type="spellStart"/>
      <w:r w:rsidRPr="2DD660BC">
        <w:rPr>
          <w:rFonts w:ascii="Times New Roman" w:eastAsia="Times New Roman" w:hAnsi="Times New Roman" w:cs="Times New Roman"/>
          <w:sz w:val="24"/>
        </w:rPr>
        <w:t>depan</w:t>
      </w:r>
      <w:proofErr w:type="spellEnd"/>
      <w:r w:rsidRPr="2DD660BC">
        <w:rPr>
          <w:rFonts w:ascii="Times New Roman" w:eastAsia="Times New Roman" w:hAnsi="Times New Roman" w:cs="Times New Roman"/>
          <w:sz w:val="24"/>
        </w:rPr>
        <w:t>.</w:t>
      </w:r>
    </w:p>
    <w:p w14:paraId="73E985C8" w14:textId="614B50E5" w:rsidR="009854DC" w:rsidRPr="009854DC" w:rsidRDefault="009854DC" w:rsidP="009854DC">
      <w:pPr>
        <w:pStyle w:val="ListParagraph"/>
        <w:spacing w:line="360" w:lineRule="auto"/>
        <w:ind w:left="1530"/>
        <w:jc w:val="both"/>
        <w:rPr>
          <w:rFonts w:ascii="Times New Roman" w:eastAsia="Times New Roman" w:hAnsi="Times New Roman" w:cs="Times New Roman"/>
          <w:sz w:val="24"/>
        </w:rPr>
      </w:pPr>
    </w:p>
    <w:p w14:paraId="5C5EF663" w14:textId="2060DD1F" w:rsidR="00D95BFC" w:rsidRPr="000748D6" w:rsidRDefault="3F2A29F6" w:rsidP="009854DC">
      <w:pPr>
        <w:pStyle w:val="Heading2"/>
        <w:numPr>
          <w:ilvl w:val="1"/>
          <w:numId w:val="36"/>
        </w:numPr>
        <w:spacing w:after="240" w:line="259" w:lineRule="auto"/>
        <w:ind w:left="1350" w:hanging="63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4" w:name="_Toc713169978"/>
      <w:r w:rsidRPr="4E75318F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Business Rules</w:t>
      </w:r>
      <w:bookmarkEnd w:id="34"/>
    </w:p>
    <w:p w14:paraId="03358B05" w14:textId="32A518D1" w:rsidR="009B256D" w:rsidRPr="009B256D" w:rsidRDefault="009B256D" w:rsidP="1D045E33">
      <w:pPr>
        <w:pStyle w:val="ListParagraph"/>
        <w:numPr>
          <w:ilvl w:val="0"/>
          <w:numId w:val="46"/>
        </w:numPr>
        <w:spacing w:line="360" w:lineRule="auto"/>
        <w:ind w:left="1440" w:hanging="27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F069EA3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penjualan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tercatat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tunggal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boleh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duplikasi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>.</w:t>
      </w:r>
    </w:p>
    <w:p w14:paraId="3236FC15" w14:textId="7E2DED3D" w:rsidR="009B256D" w:rsidRPr="009B256D" w:rsidRDefault="009B256D" w:rsidP="1D045E33">
      <w:pPr>
        <w:pStyle w:val="ListParagraph"/>
        <w:numPr>
          <w:ilvl w:val="0"/>
          <w:numId w:val="46"/>
        </w:numPr>
        <w:spacing w:line="360" w:lineRule="auto"/>
        <w:ind w:left="1440" w:hanging="270"/>
        <w:jc w:val="both"/>
        <w:rPr>
          <w:rFonts w:ascii="Times New Roman" w:eastAsia="Times New Roman" w:hAnsi="Times New Roman" w:cs="Times New Roman"/>
          <w:sz w:val="24"/>
        </w:rPr>
      </w:pPr>
      <w:r w:rsidRPr="0F069EA3">
        <w:rPr>
          <w:rFonts w:ascii="Times New Roman" w:eastAsia="Times New Roman" w:hAnsi="Times New Roman" w:cs="Times New Roman"/>
          <w:sz w:val="24"/>
        </w:rPr>
        <w:t xml:space="preserve">Stok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produk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berkurang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otomatis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kali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produk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terjual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>.</w:t>
      </w:r>
    </w:p>
    <w:p w14:paraId="56E3E494" w14:textId="6385F541" w:rsidR="009B256D" w:rsidRPr="009B256D" w:rsidRDefault="009B256D" w:rsidP="1D045E33">
      <w:pPr>
        <w:pStyle w:val="ListParagraph"/>
        <w:numPr>
          <w:ilvl w:val="0"/>
          <w:numId w:val="46"/>
        </w:numPr>
        <w:spacing w:line="360" w:lineRule="auto"/>
        <w:ind w:left="1440" w:hanging="27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F069EA3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peringatan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otomatis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kepada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pemilik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jika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stok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suatu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produk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mencapai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batas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minimum yang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F069EA3">
        <w:rPr>
          <w:rFonts w:ascii="Times New Roman" w:eastAsia="Times New Roman" w:hAnsi="Times New Roman" w:cs="Times New Roman"/>
          <w:sz w:val="24"/>
        </w:rPr>
        <w:t>ditentukan</w:t>
      </w:r>
      <w:proofErr w:type="spellEnd"/>
      <w:r w:rsidRPr="0F069EA3">
        <w:rPr>
          <w:rFonts w:ascii="Times New Roman" w:eastAsia="Times New Roman" w:hAnsi="Times New Roman" w:cs="Times New Roman"/>
          <w:sz w:val="24"/>
        </w:rPr>
        <w:t>.</w:t>
      </w:r>
    </w:p>
    <w:p w14:paraId="7B5524CC" w14:textId="4DDAD232" w:rsidR="000748D6" w:rsidRPr="009854DC" w:rsidRDefault="009B256D" w:rsidP="1D045E33">
      <w:pPr>
        <w:pStyle w:val="ListParagraph"/>
        <w:numPr>
          <w:ilvl w:val="0"/>
          <w:numId w:val="4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1D045E33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D045E33">
        <w:rPr>
          <w:rFonts w:ascii="Times New Roman" w:eastAsia="Times New Roman" w:hAnsi="Times New Roman" w:cs="Times New Roman"/>
          <w:sz w:val="24"/>
        </w:rPr>
        <w:t>keuangan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1D045E33">
        <w:rPr>
          <w:rFonts w:ascii="Times New Roman" w:eastAsia="Times New Roman" w:hAnsi="Times New Roman" w:cs="Times New Roman"/>
          <w:sz w:val="24"/>
        </w:rPr>
        <w:t>dihasilkan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D045E33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1D045E33">
        <w:rPr>
          <w:rFonts w:ascii="Times New Roman" w:eastAsia="Times New Roman" w:hAnsi="Times New Roman" w:cs="Times New Roman"/>
          <w:sz w:val="24"/>
        </w:rPr>
        <w:t>mencerminkan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 w:rsidRPr="1D045E33">
        <w:rPr>
          <w:rFonts w:ascii="Times New Roman" w:eastAsia="Times New Roman" w:hAnsi="Times New Roman" w:cs="Times New Roman"/>
          <w:sz w:val="24"/>
        </w:rPr>
        <w:t>transaksi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1D045E33">
        <w:rPr>
          <w:rFonts w:ascii="Times New Roman" w:eastAsia="Times New Roman" w:hAnsi="Times New Roman" w:cs="Times New Roman"/>
          <w:sz w:val="24"/>
        </w:rPr>
        <w:t>akurat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1D045E33">
        <w:rPr>
          <w:rFonts w:ascii="Times New Roman" w:eastAsia="Times New Roman" w:hAnsi="Times New Roman" w:cs="Times New Roman"/>
          <w:sz w:val="24"/>
        </w:rPr>
        <w:t>terkini</w:t>
      </w:r>
      <w:proofErr w:type="spellEnd"/>
      <w:r w:rsidRPr="1D045E33">
        <w:rPr>
          <w:rFonts w:ascii="Times New Roman" w:eastAsia="Times New Roman" w:hAnsi="Times New Roman" w:cs="Times New Roman"/>
          <w:sz w:val="24"/>
        </w:rPr>
        <w:t>.</w:t>
      </w:r>
    </w:p>
    <w:p w14:paraId="421F2315" w14:textId="59A0BE53" w:rsidR="00D95BFC" w:rsidRPr="00D1158D" w:rsidRDefault="00D1158D" w:rsidP="00D1158D">
      <w:pPr>
        <w:pStyle w:val="Heading1"/>
        <w:numPr>
          <w:ilvl w:val="0"/>
          <w:numId w:val="19"/>
        </w:numPr>
        <w:spacing w:after="240"/>
        <w:ind w:left="360"/>
        <w:rPr>
          <w:rFonts w:ascii="Times New Roman" w:hAnsi="Times New Roman" w:cs="Times New Roman"/>
          <w:color w:val="auto"/>
          <w:sz w:val="28"/>
          <w:szCs w:val="10"/>
        </w:rPr>
      </w:pPr>
      <w:bookmarkStart w:id="35" w:name="_Toc1036591815"/>
      <w:r w:rsidRPr="00D1158D">
        <w:rPr>
          <w:rFonts w:ascii="Times New Roman" w:hAnsi="Times New Roman" w:cs="Times New Roman"/>
          <w:color w:val="auto"/>
          <w:sz w:val="28"/>
          <w:szCs w:val="10"/>
        </w:rPr>
        <w:lastRenderedPageBreak/>
        <w:t>OTHER REQUIREMENTS</w:t>
      </w:r>
      <w:bookmarkEnd w:id="35"/>
    </w:p>
    <w:p w14:paraId="3F91C4C8" w14:textId="49D27060" w:rsidR="00D95BFC" w:rsidRDefault="3F2A29F6" w:rsidP="00D1158D">
      <w:pPr>
        <w:pStyle w:val="Heading2"/>
        <w:numPr>
          <w:ilvl w:val="1"/>
          <w:numId w:val="44"/>
        </w:numPr>
        <w:spacing w:after="240" w:line="259" w:lineRule="auto"/>
        <w:ind w:left="1350" w:hanging="63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6" w:name="_Toc657680554"/>
      <w:r w:rsidRPr="5548CE2D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Appendix A: Glossary</w:t>
      </w:r>
      <w:bookmarkEnd w:id="36"/>
    </w:p>
    <w:p w14:paraId="2E0BF867" w14:textId="3958F6F2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API</w:t>
      </w:r>
      <w:r w:rsidR="00D1158D"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r w:rsidRPr="3514D373">
        <w:rPr>
          <w:rFonts w:ascii="Times New Roman" w:eastAsia="Times New Roman" w:hAnsi="Times New Roman" w:cs="Times New Roman"/>
          <w:sz w:val="24"/>
          <w:lang w:val="en-ID"/>
        </w:rPr>
        <w:t>(Application Programming Interface)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Sekumpulan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aturan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,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protokol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, dan tools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untuk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membangun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aplikasi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perangkat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lunak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.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Digunakan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untuk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memungkinkan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dua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aplikasi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berkomunikasi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>.</w:t>
      </w:r>
    </w:p>
    <w:p w14:paraId="1C454E14" w14:textId="4B9BB173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Cashless Payment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Metode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pembayaran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non-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tunai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,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seperti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melalui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QRIS, e</w:t>
      </w:r>
      <w:r w:rsidR="00AA5CD5"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wallet,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atau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transfer bank.</w:t>
      </w:r>
    </w:p>
    <w:p w14:paraId="29D113C2" w14:textId="7880C1BF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CRUD (Create, Read, Update, Delete)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Empat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operasi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dasar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yang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sering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digunakan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dalam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manajemen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basis data: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membuat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,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membaca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,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memperbarui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, dan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menghapus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data.</w:t>
      </w:r>
    </w:p>
    <w:p w14:paraId="54EFBFAF" w14:textId="26011AEC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GUI (Graphical User Interface)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Antarmuka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visual yang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memungkinkan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pengguna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berinteraksi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dengan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sistem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menggunakan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elemen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grafis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seperti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ikon,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tombol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>, dan menu.</w:t>
      </w:r>
    </w:p>
    <w:p w14:paraId="0C997DFC" w14:textId="78DD8F31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QRIS (Quick Response Code Indonesian Standard)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Standar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kode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QR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nasional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untuk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memfasilitasi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pembayaran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digital di Indonesia.</w:t>
      </w:r>
    </w:p>
    <w:p w14:paraId="7782E51D" w14:textId="5551C6CF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Stok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J</w:t>
      </w:r>
      <w:r w:rsidRPr="3514D373">
        <w:rPr>
          <w:rFonts w:ascii="Times New Roman" w:eastAsia="Times New Roman" w:hAnsi="Times New Roman" w:cs="Times New Roman"/>
          <w:sz w:val="24"/>
          <w:lang w:val="en-ID"/>
        </w:rPr>
        <w:t>umlah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persediaan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barang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atau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produk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yang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tersedia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di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warung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>.</w:t>
      </w:r>
    </w:p>
    <w:p w14:paraId="739C8F0E" w14:textId="0F71E283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Transaksi</w:t>
      </w:r>
      <w:proofErr w:type="spellEnd"/>
      <w:r>
        <w:br/>
      </w:r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Proses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pencatatan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penjualan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satu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atau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lebih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produk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>.</w:t>
      </w:r>
    </w:p>
    <w:p w14:paraId="5829004C" w14:textId="0E5F7808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Uptime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Persentase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waktu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di mana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sistem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beroperasi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tanpa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gangguan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atau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kegagalan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>.</w:t>
      </w:r>
    </w:p>
    <w:p w14:paraId="37FD5953" w14:textId="37A2D9EF" w:rsidR="00350ACB" w:rsidRPr="00350ACB" w:rsidRDefault="00350ACB" w:rsidP="4911C60F">
      <w:pPr>
        <w:pStyle w:val="ListParagraph"/>
        <w:numPr>
          <w:ilvl w:val="0"/>
          <w:numId w:val="48"/>
        </w:numPr>
        <w:spacing w:line="360" w:lineRule="auto"/>
        <w:ind w:left="1710"/>
        <w:rPr>
          <w:rFonts w:ascii="Times New Roman" w:eastAsia="Times New Roman" w:hAnsi="Times New Roman" w:cs="Times New Roman"/>
          <w:szCs w:val="28"/>
          <w:lang w:val="en-ID"/>
        </w:rPr>
      </w:pPr>
      <w:r w:rsidRPr="3514D373">
        <w:rPr>
          <w:rFonts w:ascii="Times New Roman" w:eastAsia="Times New Roman" w:hAnsi="Times New Roman" w:cs="Times New Roman"/>
          <w:sz w:val="24"/>
          <w:lang w:val="en-ID"/>
        </w:rPr>
        <w:t>Web</w:t>
      </w:r>
      <w:r w:rsidR="00D452D0"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r w:rsidRPr="3514D373">
        <w:rPr>
          <w:rFonts w:ascii="Times New Roman" w:eastAsia="Times New Roman" w:hAnsi="Times New Roman" w:cs="Times New Roman"/>
          <w:sz w:val="24"/>
          <w:lang w:val="en-ID"/>
        </w:rPr>
        <w:t>Server</w:t>
      </w:r>
      <w:r>
        <w:br/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Perangkat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lunak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atau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perangkat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keras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yang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berfungsi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melayani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permintaan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dari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pengguna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dan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mengirimkan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</w:t>
      </w:r>
      <w:proofErr w:type="spellStart"/>
      <w:r w:rsidRPr="3514D373">
        <w:rPr>
          <w:rFonts w:ascii="Times New Roman" w:eastAsia="Times New Roman" w:hAnsi="Times New Roman" w:cs="Times New Roman"/>
          <w:sz w:val="24"/>
          <w:lang w:val="en-ID"/>
        </w:rPr>
        <w:t>halaman</w:t>
      </w:r>
      <w:proofErr w:type="spellEnd"/>
      <w:r w:rsidRPr="3514D373">
        <w:rPr>
          <w:rFonts w:ascii="Times New Roman" w:eastAsia="Times New Roman" w:hAnsi="Times New Roman" w:cs="Times New Roman"/>
          <w:sz w:val="24"/>
          <w:lang w:val="en-ID"/>
        </w:rPr>
        <w:t xml:space="preserve"> web.</w:t>
      </w:r>
    </w:p>
    <w:p w14:paraId="0081DEB8" w14:textId="34916C2B" w:rsidR="00864CF9" w:rsidRPr="00F34A46" w:rsidRDefault="00864CF9" w:rsidP="00F34A46">
      <w:pPr>
        <w:rPr>
          <w:rFonts w:ascii="Times New Roman" w:hAnsi="Times New Roman" w:cs="Times New Roman"/>
        </w:rPr>
      </w:pPr>
    </w:p>
    <w:p w14:paraId="6BE6DF98" w14:textId="35FFEE1C" w:rsidR="00D95BFC" w:rsidRDefault="3F2A29F6" w:rsidP="00D452D0">
      <w:pPr>
        <w:pStyle w:val="Heading2"/>
        <w:numPr>
          <w:ilvl w:val="1"/>
          <w:numId w:val="44"/>
        </w:numPr>
        <w:tabs>
          <w:tab w:val="left" w:pos="1440"/>
        </w:tabs>
        <w:spacing w:after="240" w:line="259" w:lineRule="auto"/>
        <w:ind w:left="1350" w:hanging="63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7" w:name="_Toc1933389961"/>
      <w:r w:rsidRPr="4623BED4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lastRenderedPageBreak/>
        <w:t>Appendix B: Analysis Models</w:t>
      </w:r>
      <w:bookmarkEnd w:id="37"/>
    </w:p>
    <w:p w14:paraId="5636F290" w14:textId="148D0B9C" w:rsidR="00D95BFC" w:rsidRDefault="00436E18" w:rsidP="3F2A29F6">
      <w:pPr>
        <w:pStyle w:val="SU"/>
        <w:spacing w:line="360" w:lineRule="auto"/>
        <w:ind w:left="127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52F47A" wp14:editId="137D550E">
            <wp:extent cx="4736204" cy="7327327"/>
            <wp:effectExtent l="0" t="0" r="0" b="0"/>
            <wp:docPr id="1202538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204" cy="732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8EB0" w14:textId="056A7AC0" w:rsidR="00A2362B" w:rsidRDefault="006312A5" w:rsidP="00D452D0">
      <w:pPr>
        <w:ind w:left="1260"/>
        <w:jc w:val="center"/>
      </w:pPr>
      <w:r>
        <w:rPr>
          <w:noProof/>
        </w:rPr>
        <w:lastRenderedPageBreak/>
        <w:drawing>
          <wp:inline distT="0" distB="0" distL="0" distR="0" wp14:anchorId="0061010A" wp14:editId="44F2439A">
            <wp:extent cx="4702917" cy="3478930"/>
            <wp:effectExtent l="0" t="0" r="0" b="0"/>
            <wp:docPr id="123447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917" cy="347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59DE">
        <w:rPr>
          <w:noProof/>
        </w:rPr>
        <w:lastRenderedPageBreak/>
        <w:drawing>
          <wp:inline distT="0" distB="0" distL="0" distR="0" wp14:anchorId="39DFEDBC" wp14:editId="234976FD">
            <wp:extent cx="3166728" cy="7899872"/>
            <wp:effectExtent l="0" t="0" r="0" b="6350"/>
            <wp:docPr id="1204731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250" cy="791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1525" w14:textId="77777777" w:rsidR="006312A5" w:rsidRPr="00A2362B" w:rsidRDefault="006312A5" w:rsidP="00A2362B"/>
    <w:p w14:paraId="6D10D299" w14:textId="15046A36" w:rsidR="00D95BFC" w:rsidRDefault="3F2A29F6" w:rsidP="00D452D0">
      <w:pPr>
        <w:pStyle w:val="Heading2"/>
        <w:numPr>
          <w:ilvl w:val="1"/>
          <w:numId w:val="44"/>
        </w:numPr>
        <w:spacing w:after="240" w:line="259" w:lineRule="auto"/>
        <w:ind w:left="1440" w:hanging="720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38" w:name="_Toc2145766446"/>
      <w:r w:rsidRPr="4623BED4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lastRenderedPageBreak/>
        <w:t>Appendix C: To Be Determined List</w:t>
      </w:r>
      <w:bookmarkEnd w:id="38"/>
    </w:p>
    <w:p w14:paraId="4C6BEB0F" w14:textId="03ADA21E" w:rsidR="000C4436" w:rsidRPr="00D452D0" w:rsidRDefault="000C4436" w:rsidP="006A298E">
      <w:pPr>
        <w:pStyle w:val="ListParagraph"/>
        <w:numPr>
          <w:ilvl w:val="0"/>
          <w:numId w:val="37"/>
        </w:numPr>
        <w:ind w:left="1620"/>
        <w:jc w:val="both"/>
        <w:rPr>
          <w:rFonts w:ascii="Times New Roman" w:hAnsi="Times New Roman" w:cs="Times New Roman"/>
          <w:sz w:val="24"/>
          <w:lang w:val="en-ID"/>
        </w:rPr>
      </w:pPr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Integrasi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dengan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API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pihak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ketiga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lainnya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(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misalnya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,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layanan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pengiriman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>).</w:t>
      </w:r>
    </w:p>
    <w:p w14:paraId="63258879" w14:textId="1018091F" w:rsidR="000C4436" w:rsidRPr="00D452D0" w:rsidRDefault="000C4436" w:rsidP="006A298E">
      <w:pPr>
        <w:pStyle w:val="ListParagraph"/>
        <w:numPr>
          <w:ilvl w:val="0"/>
          <w:numId w:val="37"/>
        </w:numPr>
        <w:ind w:left="1620"/>
        <w:jc w:val="both"/>
        <w:rPr>
          <w:rFonts w:ascii="Times New Roman" w:hAnsi="Times New Roman" w:cs="Times New Roman"/>
          <w:sz w:val="24"/>
          <w:lang w:val="en-ID"/>
        </w:rPr>
      </w:pPr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Fitur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loyalitas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pelanggan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atau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diskon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>.</w:t>
      </w:r>
    </w:p>
    <w:p w14:paraId="31F1649F" w14:textId="3CA0AAAD" w:rsidR="000C4436" w:rsidRPr="00D452D0" w:rsidRDefault="000C4436" w:rsidP="006A298E">
      <w:pPr>
        <w:pStyle w:val="ListParagraph"/>
        <w:numPr>
          <w:ilvl w:val="0"/>
          <w:numId w:val="37"/>
        </w:numPr>
        <w:ind w:left="16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Implementasi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fitur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notifikasi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r w:rsidRPr="00D452D0">
        <w:rPr>
          <w:rFonts w:ascii="Times New Roman" w:hAnsi="Times New Roman" w:cs="Times New Roman"/>
          <w:i/>
          <w:iCs/>
          <w:sz w:val="24"/>
          <w:szCs w:val="22"/>
          <w:lang w:val="en-ID"/>
        </w:rPr>
        <w:t>push</w:t>
      </w:r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melalui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browser.</w:t>
      </w:r>
    </w:p>
    <w:p w14:paraId="14ADF95D" w14:textId="1D119CA7" w:rsidR="000C4436" w:rsidRPr="00D452D0" w:rsidRDefault="000C4436" w:rsidP="006A298E">
      <w:pPr>
        <w:pStyle w:val="ListParagraph"/>
        <w:numPr>
          <w:ilvl w:val="0"/>
          <w:numId w:val="37"/>
        </w:numPr>
        <w:ind w:left="16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Sistem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manajemen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 xml:space="preserve"> utang-</w:t>
      </w:r>
      <w:proofErr w:type="spellStart"/>
      <w:r w:rsidRPr="00D452D0">
        <w:rPr>
          <w:rFonts w:ascii="Times New Roman" w:hAnsi="Times New Roman" w:cs="Times New Roman"/>
          <w:sz w:val="24"/>
          <w:szCs w:val="22"/>
          <w:lang w:val="en-ID"/>
        </w:rPr>
        <w:t>piutang</w:t>
      </w:r>
      <w:proofErr w:type="spellEnd"/>
      <w:r w:rsidRPr="00D452D0">
        <w:rPr>
          <w:rFonts w:ascii="Times New Roman" w:hAnsi="Times New Roman" w:cs="Times New Roman"/>
          <w:sz w:val="24"/>
          <w:szCs w:val="22"/>
          <w:lang w:val="en-ID"/>
        </w:rPr>
        <w:t>.</w:t>
      </w:r>
    </w:p>
    <w:p w14:paraId="29F5BD2B" w14:textId="77777777" w:rsidR="006312A5" w:rsidRPr="00346151" w:rsidRDefault="006312A5" w:rsidP="00346151">
      <w:pPr>
        <w:rPr>
          <w:rFonts w:ascii="Times New Roman" w:hAnsi="Times New Roman" w:cs="Times New Roman"/>
        </w:rPr>
      </w:pPr>
    </w:p>
    <w:sectPr w:rsidR="006312A5" w:rsidRPr="00346151" w:rsidSect="002B031D">
      <w:pgSz w:w="12240" w:h="15840" w:code="1"/>
      <w:pgMar w:top="1440" w:right="1440" w:bottom="1440" w:left="144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7CE5A" w14:textId="77777777" w:rsidR="00DE1387" w:rsidRDefault="00DE1387" w:rsidP="001205A1">
      <w:r>
        <w:separator/>
      </w:r>
    </w:p>
  </w:endnote>
  <w:endnote w:type="continuationSeparator" w:id="0">
    <w:p w14:paraId="72510CF6" w14:textId="77777777" w:rsidR="00DE1387" w:rsidRDefault="00DE1387" w:rsidP="001205A1">
      <w:r>
        <w:continuationSeparator/>
      </w:r>
    </w:p>
  </w:endnote>
  <w:endnote w:type="continuationNotice" w:id="1">
    <w:p w14:paraId="6AE631E4" w14:textId="77777777" w:rsidR="00DE1387" w:rsidRDefault="00DE13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1E771" w14:textId="77777777" w:rsidR="00DE1387" w:rsidRDefault="00DE1387" w:rsidP="001205A1">
      <w:r>
        <w:separator/>
      </w:r>
    </w:p>
  </w:footnote>
  <w:footnote w:type="continuationSeparator" w:id="0">
    <w:p w14:paraId="08D07FF0" w14:textId="77777777" w:rsidR="00DE1387" w:rsidRDefault="00DE1387" w:rsidP="001205A1">
      <w:r>
        <w:continuationSeparator/>
      </w:r>
    </w:p>
  </w:footnote>
  <w:footnote w:type="continuationNotice" w:id="1">
    <w:p w14:paraId="521906D0" w14:textId="77777777" w:rsidR="00DE1387" w:rsidRDefault="00DE138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tRzc+RtFC56Vk" int2:id="jhmNM3K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224"/>
    <w:multiLevelType w:val="hybridMultilevel"/>
    <w:tmpl w:val="C77A2A0C"/>
    <w:lvl w:ilvl="0" w:tplc="946A1C38">
      <w:start w:val="1"/>
      <w:numFmt w:val="lowerLetter"/>
      <w:lvlText w:val="%1."/>
      <w:lvlJc w:val="left"/>
      <w:pPr>
        <w:ind w:left="720" w:hanging="360"/>
      </w:pPr>
    </w:lvl>
    <w:lvl w:ilvl="1" w:tplc="F426F7C0">
      <w:start w:val="1"/>
      <w:numFmt w:val="lowerLetter"/>
      <w:lvlText w:val="%2."/>
      <w:lvlJc w:val="left"/>
      <w:pPr>
        <w:ind w:left="1440" w:hanging="360"/>
      </w:pPr>
    </w:lvl>
    <w:lvl w:ilvl="2" w:tplc="0C545C7E">
      <w:start w:val="1"/>
      <w:numFmt w:val="lowerRoman"/>
      <w:lvlText w:val="%3."/>
      <w:lvlJc w:val="right"/>
      <w:pPr>
        <w:ind w:left="2160" w:hanging="180"/>
      </w:pPr>
    </w:lvl>
    <w:lvl w:ilvl="3" w:tplc="C3A665CA">
      <w:start w:val="1"/>
      <w:numFmt w:val="decimal"/>
      <w:lvlText w:val="%4."/>
      <w:lvlJc w:val="left"/>
      <w:pPr>
        <w:ind w:left="2880" w:hanging="360"/>
      </w:pPr>
    </w:lvl>
    <w:lvl w:ilvl="4" w:tplc="8AD6D396">
      <w:start w:val="1"/>
      <w:numFmt w:val="lowerLetter"/>
      <w:lvlText w:val="%5."/>
      <w:lvlJc w:val="left"/>
      <w:pPr>
        <w:ind w:left="3600" w:hanging="360"/>
      </w:pPr>
    </w:lvl>
    <w:lvl w:ilvl="5" w:tplc="DEE23E5E">
      <w:start w:val="1"/>
      <w:numFmt w:val="lowerRoman"/>
      <w:lvlText w:val="%6."/>
      <w:lvlJc w:val="right"/>
      <w:pPr>
        <w:ind w:left="4320" w:hanging="180"/>
      </w:pPr>
    </w:lvl>
    <w:lvl w:ilvl="6" w:tplc="083EB43E">
      <w:start w:val="1"/>
      <w:numFmt w:val="decimal"/>
      <w:lvlText w:val="%7."/>
      <w:lvlJc w:val="left"/>
      <w:pPr>
        <w:ind w:left="5040" w:hanging="360"/>
      </w:pPr>
    </w:lvl>
    <w:lvl w:ilvl="7" w:tplc="48FA13F6">
      <w:start w:val="1"/>
      <w:numFmt w:val="lowerLetter"/>
      <w:lvlText w:val="%8."/>
      <w:lvlJc w:val="left"/>
      <w:pPr>
        <w:ind w:left="5760" w:hanging="360"/>
      </w:pPr>
    </w:lvl>
    <w:lvl w:ilvl="8" w:tplc="1054AB2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B17DC"/>
    <w:multiLevelType w:val="hybridMultilevel"/>
    <w:tmpl w:val="FFFFFFFF"/>
    <w:lvl w:ilvl="0" w:tplc="F9A6F44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C968E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806C6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542C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384F3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20801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785D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8CE17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5803D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A9ECBA"/>
    <w:multiLevelType w:val="hybridMultilevel"/>
    <w:tmpl w:val="98463616"/>
    <w:lvl w:ilvl="0" w:tplc="3E8E20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2"/>
      </w:rPr>
    </w:lvl>
    <w:lvl w:ilvl="1" w:tplc="144E59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5652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FA04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1AA2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420F9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A0073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3E3C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A249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1C828B"/>
    <w:multiLevelType w:val="hybridMultilevel"/>
    <w:tmpl w:val="FFFFFFFF"/>
    <w:lvl w:ilvl="0" w:tplc="050618D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A1E94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A2206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2D483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E83B7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7BC39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076CA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9EAE0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A81A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7FCEA8"/>
    <w:multiLevelType w:val="hybridMultilevel"/>
    <w:tmpl w:val="22C8B126"/>
    <w:lvl w:ilvl="0" w:tplc="705E3F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36A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8B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E9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D4B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28B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20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AA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C1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A1FE3"/>
    <w:multiLevelType w:val="hybridMultilevel"/>
    <w:tmpl w:val="E542A33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2"/>
      </w:rPr>
    </w:lvl>
    <w:lvl w:ilvl="1" w:tplc="705E3F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220D10"/>
    <w:multiLevelType w:val="multilevel"/>
    <w:tmpl w:val="59B4AD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DC6EA26"/>
    <w:multiLevelType w:val="hybridMultilevel"/>
    <w:tmpl w:val="FFFFFFFF"/>
    <w:lvl w:ilvl="0" w:tplc="849E2D26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6BE8177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6A2ECFB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5F060394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808263D0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79ECC7F4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688050A8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B628C698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6CFEEBA6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0FC70316"/>
    <w:multiLevelType w:val="hybridMultilevel"/>
    <w:tmpl w:val="12F8046C"/>
    <w:lvl w:ilvl="0" w:tplc="FA2AB99E">
      <w:start w:val="1"/>
      <w:numFmt w:val="lowerLetter"/>
      <w:lvlText w:val="%1."/>
      <w:lvlJc w:val="left"/>
      <w:pPr>
        <w:ind w:left="720" w:hanging="360"/>
      </w:pPr>
    </w:lvl>
    <w:lvl w:ilvl="1" w:tplc="86364CD4">
      <w:start w:val="1"/>
      <w:numFmt w:val="lowerLetter"/>
      <w:lvlText w:val="%2."/>
      <w:lvlJc w:val="left"/>
      <w:pPr>
        <w:ind w:left="1440" w:hanging="360"/>
      </w:pPr>
    </w:lvl>
    <w:lvl w:ilvl="2" w:tplc="C7E8871E">
      <w:start w:val="1"/>
      <w:numFmt w:val="lowerRoman"/>
      <w:lvlText w:val="%3."/>
      <w:lvlJc w:val="right"/>
      <w:pPr>
        <w:ind w:left="2160" w:hanging="180"/>
      </w:pPr>
    </w:lvl>
    <w:lvl w:ilvl="3" w:tplc="100AB892">
      <w:start w:val="1"/>
      <w:numFmt w:val="decimal"/>
      <w:lvlText w:val="%4."/>
      <w:lvlJc w:val="left"/>
      <w:pPr>
        <w:ind w:left="2880" w:hanging="360"/>
      </w:pPr>
    </w:lvl>
    <w:lvl w:ilvl="4" w:tplc="4726E91A">
      <w:start w:val="1"/>
      <w:numFmt w:val="lowerLetter"/>
      <w:lvlText w:val="%5."/>
      <w:lvlJc w:val="left"/>
      <w:pPr>
        <w:ind w:left="3600" w:hanging="360"/>
      </w:pPr>
    </w:lvl>
    <w:lvl w:ilvl="5" w:tplc="24C4F64E">
      <w:start w:val="1"/>
      <w:numFmt w:val="lowerRoman"/>
      <w:lvlText w:val="%6."/>
      <w:lvlJc w:val="right"/>
      <w:pPr>
        <w:ind w:left="4320" w:hanging="180"/>
      </w:pPr>
    </w:lvl>
    <w:lvl w:ilvl="6" w:tplc="CF84A9D4">
      <w:start w:val="1"/>
      <w:numFmt w:val="decimal"/>
      <w:lvlText w:val="%7."/>
      <w:lvlJc w:val="left"/>
      <w:pPr>
        <w:ind w:left="5040" w:hanging="360"/>
      </w:pPr>
    </w:lvl>
    <w:lvl w:ilvl="7" w:tplc="A18CF916">
      <w:start w:val="1"/>
      <w:numFmt w:val="lowerLetter"/>
      <w:lvlText w:val="%8."/>
      <w:lvlJc w:val="left"/>
      <w:pPr>
        <w:ind w:left="5760" w:hanging="360"/>
      </w:pPr>
    </w:lvl>
    <w:lvl w:ilvl="8" w:tplc="5DAABCB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40BD7"/>
    <w:multiLevelType w:val="hybridMultilevel"/>
    <w:tmpl w:val="5516B9C8"/>
    <w:lvl w:ilvl="0" w:tplc="AF863530">
      <w:start w:val="1"/>
      <w:numFmt w:val="decimal"/>
      <w:lvlText w:val="3.%1"/>
      <w:lvlJc w:val="left"/>
      <w:pPr>
        <w:ind w:left="1170" w:hanging="360"/>
      </w:pPr>
    </w:lvl>
    <w:lvl w:ilvl="1" w:tplc="F0F450BE">
      <w:start w:val="1"/>
      <w:numFmt w:val="lowerLetter"/>
      <w:lvlText w:val="%2."/>
      <w:lvlJc w:val="left"/>
      <w:pPr>
        <w:ind w:left="1890" w:hanging="360"/>
      </w:pPr>
    </w:lvl>
    <w:lvl w:ilvl="2" w:tplc="129085E0">
      <w:start w:val="1"/>
      <w:numFmt w:val="lowerRoman"/>
      <w:lvlText w:val="%3."/>
      <w:lvlJc w:val="right"/>
      <w:pPr>
        <w:ind w:left="2610" w:hanging="180"/>
      </w:pPr>
    </w:lvl>
    <w:lvl w:ilvl="3" w:tplc="8196E1BE">
      <w:start w:val="1"/>
      <w:numFmt w:val="decimal"/>
      <w:lvlText w:val="%4."/>
      <w:lvlJc w:val="left"/>
      <w:pPr>
        <w:ind w:left="3330" w:hanging="360"/>
      </w:pPr>
    </w:lvl>
    <w:lvl w:ilvl="4" w:tplc="D9BC9D28">
      <w:start w:val="1"/>
      <w:numFmt w:val="lowerLetter"/>
      <w:lvlText w:val="%5."/>
      <w:lvlJc w:val="left"/>
      <w:pPr>
        <w:ind w:left="4050" w:hanging="360"/>
      </w:pPr>
    </w:lvl>
    <w:lvl w:ilvl="5" w:tplc="B91E499C">
      <w:start w:val="1"/>
      <w:numFmt w:val="lowerRoman"/>
      <w:lvlText w:val="%6."/>
      <w:lvlJc w:val="right"/>
      <w:pPr>
        <w:ind w:left="4770" w:hanging="180"/>
      </w:pPr>
    </w:lvl>
    <w:lvl w:ilvl="6" w:tplc="38EE79DE">
      <w:start w:val="1"/>
      <w:numFmt w:val="decimal"/>
      <w:lvlText w:val="%7."/>
      <w:lvlJc w:val="left"/>
      <w:pPr>
        <w:ind w:left="5490" w:hanging="360"/>
      </w:pPr>
    </w:lvl>
    <w:lvl w:ilvl="7" w:tplc="9482ED76">
      <w:start w:val="1"/>
      <w:numFmt w:val="lowerLetter"/>
      <w:lvlText w:val="%8."/>
      <w:lvlJc w:val="left"/>
      <w:pPr>
        <w:ind w:left="6210" w:hanging="360"/>
      </w:pPr>
    </w:lvl>
    <w:lvl w:ilvl="8" w:tplc="78E45FEE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12DCCD84"/>
    <w:multiLevelType w:val="hybridMultilevel"/>
    <w:tmpl w:val="FFFFFFFF"/>
    <w:lvl w:ilvl="0" w:tplc="AF74A46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C2811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401D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2CA1A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2676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C32BD7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B4C3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97A93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B702F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5B5C35"/>
    <w:multiLevelType w:val="multilevel"/>
    <w:tmpl w:val="AFB41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8416294"/>
    <w:multiLevelType w:val="hybridMultilevel"/>
    <w:tmpl w:val="FFFFFFFF"/>
    <w:lvl w:ilvl="0" w:tplc="2124BCCC">
      <w:start w:val="1"/>
      <w:numFmt w:val="decimal"/>
      <w:lvlText w:val="%1."/>
      <w:lvlJc w:val="left"/>
      <w:pPr>
        <w:ind w:left="1080" w:hanging="360"/>
      </w:pPr>
    </w:lvl>
    <w:lvl w:ilvl="1" w:tplc="66F42256">
      <w:start w:val="1"/>
      <w:numFmt w:val="lowerLetter"/>
      <w:lvlText w:val="%2."/>
      <w:lvlJc w:val="left"/>
      <w:pPr>
        <w:ind w:left="1800" w:hanging="360"/>
      </w:pPr>
    </w:lvl>
    <w:lvl w:ilvl="2" w:tplc="97DA05A4">
      <w:start w:val="1"/>
      <w:numFmt w:val="lowerRoman"/>
      <w:lvlText w:val="%3."/>
      <w:lvlJc w:val="right"/>
      <w:pPr>
        <w:ind w:left="2520" w:hanging="180"/>
      </w:pPr>
    </w:lvl>
    <w:lvl w:ilvl="3" w:tplc="D51E6E8A">
      <w:start w:val="1"/>
      <w:numFmt w:val="decimal"/>
      <w:lvlText w:val="%4."/>
      <w:lvlJc w:val="left"/>
      <w:pPr>
        <w:ind w:left="3240" w:hanging="360"/>
      </w:pPr>
    </w:lvl>
    <w:lvl w:ilvl="4" w:tplc="3E0CD55C">
      <w:start w:val="1"/>
      <w:numFmt w:val="lowerLetter"/>
      <w:lvlText w:val="%5."/>
      <w:lvlJc w:val="left"/>
      <w:pPr>
        <w:ind w:left="3960" w:hanging="360"/>
      </w:pPr>
    </w:lvl>
    <w:lvl w:ilvl="5" w:tplc="B25CF07A">
      <w:start w:val="1"/>
      <w:numFmt w:val="lowerRoman"/>
      <w:lvlText w:val="%6."/>
      <w:lvlJc w:val="right"/>
      <w:pPr>
        <w:ind w:left="4680" w:hanging="180"/>
      </w:pPr>
    </w:lvl>
    <w:lvl w:ilvl="6" w:tplc="1EDE84B8">
      <w:start w:val="1"/>
      <w:numFmt w:val="decimal"/>
      <w:lvlText w:val="%7."/>
      <w:lvlJc w:val="left"/>
      <w:pPr>
        <w:ind w:left="5400" w:hanging="360"/>
      </w:pPr>
    </w:lvl>
    <w:lvl w:ilvl="7" w:tplc="E7649DF6">
      <w:start w:val="1"/>
      <w:numFmt w:val="lowerLetter"/>
      <w:lvlText w:val="%8."/>
      <w:lvlJc w:val="left"/>
      <w:pPr>
        <w:ind w:left="6120" w:hanging="360"/>
      </w:pPr>
    </w:lvl>
    <w:lvl w:ilvl="8" w:tplc="909AF43C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02C960"/>
    <w:multiLevelType w:val="hybridMultilevel"/>
    <w:tmpl w:val="1F66CDD0"/>
    <w:lvl w:ilvl="0" w:tplc="3B0A7BCA">
      <w:start w:val="1"/>
      <w:numFmt w:val="lowerLetter"/>
      <w:lvlText w:val="%1."/>
      <w:lvlJc w:val="left"/>
      <w:pPr>
        <w:ind w:left="720" w:hanging="360"/>
      </w:pPr>
    </w:lvl>
    <w:lvl w:ilvl="1" w:tplc="6608CDE2">
      <w:start w:val="1"/>
      <w:numFmt w:val="lowerLetter"/>
      <w:lvlText w:val="%2."/>
      <w:lvlJc w:val="left"/>
      <w:pPr>
        <w:ind w:left="1440" w:hanging="360"/>
      </w:pPr>
    </w:lvl>
    <w:lvl w:ilvl="2" w:tplc="D01C64CE">
      <w:start w:val="1"/>
      <w:numFmt w:val="lowerRoman"/>
      <w:lvlText w:val="%3."/>
      <w:lvlJc w:val="right"/>
      <w:pPr>
        <w:ind w:left="2160" w:hanging="180"/>
      </w:pPr>
    </w:lvl>
    <w:lvl w:ilvl="3" w:tplc="C8A27620">
      <w:start w:val="1"/>
      <w:numFmt w:val="decimal"/>
      <w:lvlText w:val="%4."/>
      <w:lvlJc w:val="left"/>
      <w:pPr>
        <w:ind w:left="2880" w:hanging="360"/>
      </w:pPr>
    </w:lvl>
    <w:lvl w:ilvl="4" w:tplc="45009CE2">
      <w:start w:val="1"/>
      <w:numFmt w:val="lowerLetter"/>
      <w:lvlText w:val="%5."/>
      <w:lvlJc w:val="left"/>
      <w:pPr>
        <w:ind w:left="3600" w:hanging="360"/>
      </w:pPr>
    </w:lvl>
    <w:lvl w:ilvl="5" w:tplc="3B64F110">
      <w:start w:val="1"/>
      <w:numFmt w:val="lowerRoman"/>
      <w:lvlText w:val="%6."/>
      <w:lvlJc w:val="right"/>
      <w:pPr>
        <w:ind w:left="4320" w:hanging="180"/>
      </w:pPr>
    </w:lvl>
    <w:lvl w:ilvl="6" w:tplc="7B8E7DE4">
      <w:start w:val="1"/>
      <w:numFmt w:val="decimal"/>
      <w:lvlText w:val="%7."/>
      <w:lvlJc w:val="left"/>
      <w:pPr>
        <w:ind w:left="5040" w:hanging="360"/>
      </w:pPr>
    </w:lvl>
    <w:lvl w:ilvl="7" w:tplc="003E9EFA">
      <w:start w:val="1"/>
      <w:numFmt w:val="lowerLetter"/>
      <w:lvlText w:val="%8."/>
      <w:lvlJc w:val="left"/>
      <w:pPr>
        <w:ind w:left="5760" w:hanging="360"/>
      </w:pPr>
    </w:lvl>
    <w:lvl w:ilvl="8" w:tplc="810C4A6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C16AD"/>
    <w:multiLevelType w:val="hybridMultilevel"/>
    <w:tmpl w:val="4FA84CDA"/>
    <w:lvl w:ilvl="0" w:tplc="705E3F4A">
      <w:start w:val="1"/>
      <w:numFmt w:val="bullet"/>
      <w:lvlText w:val="-"/>
      <w:lvlJc w:val="left"/>
      <w:pPr>
        <w:ind w:left="99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23496CDA"/>
    <w:multiLevelType w:val="hybridMultilevel"/>
    <w:tmpl w:val="4A0283A2"/>
    <w:lvl w:ilvl="0" w:tplc="812284C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C865F4A" w:tentative="1">
      <w:start w:val="1"/>
      <w:numFmt w:val="lowerLetter"/>
      <w:lvlText w:val="%2."/>
      <w:lvlJc w:val="left"/>
      <w:pPr>
        <w:ind w:left="1440" w:hanging="360"/>
      </w:pPr>
    </w:lvl>
    <w:lvl w:ilvl="2" w:tplc="21B21E12" w:tentative="1">
      <w:start w:val="1"/>
      <w:numFmt w:val="lowerRoman"/>
      <w:lvlText w:val="%3."/>
      <w:lvlJc w:val="right"/>
      <w:pPr>
        <w:ind w:left="2160" w:hanging="180"/>
      </w:pPr>
    </w:lvl>
    <w:lvl w:ilvl="3" w:tplc="009A6AC0" w:tentative="1">
      <w:start w:val="1"/>
      <w:numFmt w:val="decimal"/>
      <w:lvlText w:val="%4."/>
      <w:lvlJc w:val="left"/>
      <w:pPr>
        <w:ind w:left="2880" w:hanging="360"/>
      </w:pPr>
    </w:lvl>
    <w:lvl w:ilvl="4" w:tplc="A5229C7C" w:tentative="1">
      <w:start w:val="1"/>
      <w:numFmt w:val="lowerLetter"/>
      <w:lvlText w:val="%5."/>
      <w:lvlJc w:val="left"/>
      <w:pPr>
        <w:ind w:left="3600" w:hanging="360"/>
      </w:pPr>
    </w:lvl>
    <w:lvl w:ilvl="5" w:tplc="E24C1776" w:tentative="1">
      <w:start w:val="1"/>
      <w:numFmt w:val="lowerRoman"/>
      <w:lvlText w:val="%6."/>
      <w:lvlJc w:val="right"/>
      <w:pPr>
        <w:ind w:left="4320" w:hanging="180"/>
      </w:pPr>
    </w:lvl>
    <w:lvl w:ilvl="6" w:tplc="50B47760" w:tentative="1">
      <w:start w:val="1"/>
      <w:numFmt w:val="decimal"/>
      <w:lvlText w:val="%7."/>
      <w:lvlJc w:val="left"/>
      <w:pPr>
        <w:ind w:left="5040" w:hanging="360"/>
      </w:pPr>
    </w:lvl>
    <w:lvl w:ilvl="7" w:tplc="0F56A7CE" w:tentative="1">
      <w:start w:val="1"/>
      <w:numFmt w:val="lowerLetter"/>
      <w:lvlText w:val="%8."/>
      <w:lvlJc w:val="left"/>
      <w:pPr>
        <w:ind w:left="5760" w:hanging="360"/>
      </w:pPr>
    </w:lvl>
    <w:lvl w:ilvl="8" w:tplc="16D42B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0C81D"/>
    <w:multiLevelType w:val="hybridMultilevel"/>
    <w:tmpl w:val="EB0250AC"/>
    <w:lvl w:ilvl="0" w:tplc="50CE4DBA">
      <w:start w:val="1"/>
      <w:numFmt w:val="lowerLetter"/>
      <w:lvlText w:val="%1."/>
      <w:lvlJc w:val="left"/>
      <w:pPr>
        <w:ind w:left="720" w:hanging="360"/>
      </w:pPr>
    </w:lvl>
    <w:lvl w:ilvl="1" w:tplc="2602672C">
      <w:start w:val="1"/>
      <w:numFmt w:val="lowerLetter"/>
      <w:lvlText w:val="%2."/>
      <w:lvlJc w:val="left"/>
      <w:pPr>
        <w:ind w:left="1440" w:hanging="360"/>
      </w:pPr>
    </w:lvl>
    <w:lvl w:ilvl="2" w:tplc="9DBE21C0">
      <w:start w:val="1"/>
      <w:numFmt w:val="lowerRoman"/>
      <w:lvlText w:val="%3."/>
      <w:lvlJc w:val="right"/>
      <w:pPr>
        <w:ind w:left="2160" w:hanging="180"/>
      </w:pPr>
    </w:lvl>
    <w:lvl w:ilvl="3" w:tplc="4692AE04">
      <w:start w:val="1"/>
      <w:numFmt w:val="decimal"/>
      <w:lvlText w:val="%4."/>
      <w:lvlJc w:val="left"/>
      <w:pPr>
        <w:ind w:left="2880" w:hanging="360"/>
      </w:pPr>
    </w:lvl>
    <w:lvl w:ilvl="4" w:tplc="3E78F510">
      <w:start w:val="1"/>
      <w:numFmt w:val="lowerLetter"/>
      <w:lvlText w:val="%5."/>
      <w:lvlJc w:val="left"/>
      <w:pPr>
        <w:ind w:left="3600" w:hanging="360"/>
      </w:pPr>
    </w:lvl>
    <w:lvl w:ilvl="5" w:tplc="04FA308C">
      <w:start w:val="1"/>
      <w:numFmt w:val="lowerRoman"/>
      <w:lvlText w:val="%6."/>
      <w:lvlJc w:val="right"/>
      <w:pPr>
        <w:ind w:left="4320" w:hanging="180"/>
      </w:pPr>
    </w:lvl>
    <w:lvl w:ilvl="6" w:tplc="DACC72BC">
      <w:start w:val="1"/>
      <w:numFmt w:val="decimal"/>
      <w:lvlText w:val="%7."/>
      <w:lvlJc w:val="left"/>
      <w:pPr>
        <w:ind w:left="5040" w:hanging="360"/>
      </w:pPr>
    </w:lvl>
    <w:lvl w:ilvl="7" w:tplc="31E6C950">
      <w:start w:val="1"/>
      <w:numFmt w:val="lowerLetter"/>
      <w:lvlText w:val="%8."/>
      <w:lvlJc w:val="left"/>
      <w:pPr>
        <w:ind w:left="5760" w:hanging="360"/>
      </w:pPr>
    </w:lvl>
    <w:lvl w:ilvl="8" w:tplc="9528BB4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463A71"/>
    <w:multiLevelType w:val="hybridMultilevel"/>
    <w:tmpl w:val="F7728702"/>
    <w:lvl w:ilvl="0" w:tplc="F53A4F22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AA2089"/>
    <w:multiLevelType w:val="hybridMultilevel"/>
    <w:tmpl w:val="BE3459E0"/>
    <w:lvl w:ilvl="0" w:tplc="705E3F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1A521A"/>
    <w:multiLevelType w:val="multilevel"/>
    <w:tmpl w:val="82E4E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92D6476"/>
    <w:multiLevelType w:val="multilevel"/>
    <w:tmpl w:val="87705B6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2160"/>
      </w:pPr>
      <w:rPr>
        <w:rFonts w:hint="default"/>
      </w:rPr>
    </w:lvl>
  </w:abstractNum>
  <w:abstractNum w:abstractNumId="21" w15:restartNumberingAfterBreak="0">
    <w:nsid w:val="2C8D49AC"/>
    <w:multiLevelType w:val="hybridMultilevel"/>
    <w:tmpl w:val="3370D0BA"/>
    <w:lvl w:ilvl="0" w:tplc="705E3F4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CB8DB76"/>
    <w:multiLevelType w:val="hybridMultilevel"/>
    <w:tmpl w:val="98E2B80E"/>
    <w:lvl w:ilvl="0" w:tplc="6CEE5A36">
      <w:start w:val="1"/>
      <w:numFmt w:val="lowerLetter"/>
      <w:lvlText w:val="%1."/>
      <w:lvlJc w:val="left"/>
      <w:pPr>
        <w:ind w:left="720" w:hanging="360"/>
      </w:pPr>
    </w:lvl>
    <w:lvl w:ilvl="1" w:tplc="274AB2F2">
      <w:start w:val="1"/>
      <w:numFmt w:val="lowerLetter"/>
      <w:lvlText w:val="%2."/>
      <w:lvlJc w:val="left"/>
      <w:pPr>
        <w:ind w:left="1440" w:hanging="360"/>
      </w:pPr>
    </w:lvl>
    <w:lvl w:ilvl="2" w:tplc="79F2CC76">
      <w:start w:val="1"/>
      <w:numFmt w:val="lowerRoman"/>
      <w:lvlText w:val="%3."/>
      <w:lvlJc w:val="right"/>
      <w:pPr>
        <w:ind w:left="2160" w:hanging="180"/>
      </w:pPr>
    </w:lvl>
    <w:lvl w:ilvl="3" w:tplc="509E1EEE">
      <w:start w:val="1"/>
      <w:numFmt w:val="decimal"/>
      <w:lvlText w:val="%4."/>
      <w:lvlJc w:val="left"/>
      <w:pPr>
        <w:ind w:left="2880" w:hanging="360"/>
      </w:pPr>
    </w:lvl>
    <w:lvl w:ilvl="4" w:tplc="F5A0C0C4">
      <w:start w:val="1"/>
      <w:numFmt w:val="lowerLetter"/>
      <w:lvlText w:val="%5."/>
      <w:lvlJc w:val="left"/>
      <w:pPr>
        <w:ind w:left="3600" w:hanging="360"/>
      </w:pPr>
    </w:lvl>
    <w:lvl w:ilvl="5" w:tplc="B446954E">
      <w:start w:val="1"/>
      <w:numFmt w:val="lowerRoman"/>
      <w:lvlText w:val="%6."/>
      <w:lvlJc w:val="right"/>
      <w:pPr>
        <w:ind w:left="4320" w:hanging="180"/>
      </w:pPr>
    </w:lvl>
    <w:lvl w:ilvl="6" w:tplc="3446B890">
      <w:start w:val="1"/>
      <w:numFmt w:val="decimal"/>
      <w:lvlText w:val="%7."/>
      <w:lvlJc w:val="left"/>
      <w:pPr>
        <w:ind w:left="5040" w:hanging="360"/>
      </w:pPr>
    </w:lvl>
    <w:lvl w:ilvl="7" w:tplc="F94C83B6">
      <w:start w:val="1"/>
      <w:numFmt w:val="lowerLetter"/>
      <w:lvlText w:val="%8."/>
      <w:lvlJc w:val="left"/>
      <w:pPr>
        <w:ind w:left="5760" w:hanging="360"/>
      </w:pPr>
    </w:lvl>
    <w:lvl w:ilvl="8" w:tplc="47EA627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37128C"/>
    <w:multiLevelType w:val="hybridMultilevel"/>
    <w:tmpl w:val="7E72553A"/>
    <w:lvl w:ilvl="0" w:tplc="705E3F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25855"/>
    <w:multiLevelType w:val="hybridMultilevel"/>
    <w:tmpl w:val="E1B80B4E"/>
    <w:lvl w:ilvl="0" w:tplc="705E3F4A">
      <w:start w:val="1"/>
      <w:numFmt w:val="bullet"/>
      <w:lvlText w:val="-"/>
      <w:lvlJc w:val="left"/>
      <w:pPr>
        <w:ind w:left="1260" w:hanging="360"/>
      </w:pPr>
      <w:rPr>
        <w:rFonts w:ascii="Aptos" w:hAnsi="Aptos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35B654AD"/>
    <w:multiLevelType w:val="hybridMultilevel"/>
    <w:tmpl w:val="6C28ADCA"/>
    <w:lvl w:ilvl="0" w:tplc="AA1C8E1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F26B4D"/>
    <w:multiLevelType w:val="hybridMultilevel"/>
    <w:tmpl w:val="4B0EE232"/>
    <w:lvl w:ilvl="0" w:tplc="DB18CF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7" w15:restartNumberingAfterBreak="0">
    <w:nsid w:val="3E1CB68C"/>
    <w:multiLevelType w:val="hybridMultilevel"/>
    <w:tmpl w:val="CCB6FC62"/>
    <w:lvl w:ilvl="0" w:tplc="FBFE0670">
      <w:start w:val="1"/>
      <w:numFmt w:val="lowerLetter"/>
      <w:lvlText w:val="%1."/>
      <w:lvlJc w:val="left"/>
      <w:pPr>
        <w:ind w:left="720" w:hanging="360"/>
      </w:pPr>
    </w:lvl>
    <w:lvl w:ilvl="1" w:tplc="7A069BE6">
      <w:start w:val="1"/>
      <w:numFmt w:val="lowerLetter"/>
      <w:lvlText w:val="%2."/>
      <w:lvlJc w:val="left"/>
      <w:pPr>
        <w:ind w:left="1440" w:hanging="360"/>
      </w:pPr>
    </w:lvl>
    <w:lvl w:ilvl="2" w:tplc="4176DD80">
      <w:start w:val="1"/>
      <w:numFmt w:val="lowerRoman"/>
      <w:lvlText w:val="%3."/>
      <w:lvlJc w:val="right"/>
      <w:pPr>
        <w:ind w:left="2160" w:hanging="180"/>
      </w:pPr>
    </w:lvl>
    <w:lvl w:ilvl="3" w:tplc="276CE594">
      <w:start w:val="1"/>
      <w:numFmt w:val="decimal"/>
      <w:lvlText w:val="%4."/>
      <w:lvlJc w:val="left"/>
      <w:pPr>
        <w:ind w:left="2880" w:hanging="360"/>
      </w:pPr>
    </w:lvl>
    <w:lvl w:ilvl="4" w:tplc="24C61F82">
      <w:start w:val="1"/>
      <w:numFmt w:val="lowerLetter"/>
      <w:lvlText w:val="%5."/>
      <w:lvlJc w:val="left"/>
      <w:pPr>
        <w:ind w:left="3600" w:hanging="360"/>
      </w:pPr>
    </w:lvl>
    <w:lvl w:ilvl="5" w:tplc="3EDE30D8">
      <w:start w:val="1"/>
      <w:numFmt w:val="lowerRoman"/>
      <w:lvlText w:val="%6."/>
      <w:lvlJc w:val="right"/>
      <w:pPr>
        <w:ind w:left="4320" w:hanging="180"/>
      </w:pPr>
    </w:lvl>
    <w:lvl w:ilvl="6" w:tplc="25EAD5AE">
      <w:start w:val="1"/>
      <w:numFmt w:val="decimal"/>
      <w:lvlText w:val="%7."/>
      <w:lvlJc w:val="left"/>
      <w:pPr>
        <w:ind w:left="5040" w:hanging="360"/>
      </w:pPr>
    </w:lvl>
    <w:lvl w:ilvl="7" w:tplc="3272CE5C">
      <w:start w:val="1"/>
      <w:numFmt w:val="lowerLetter"/>
      <w:lvlText w:val="%8."/>
      <w:lvlJc w:val="left"/>
      <w:pPr>
        <w:ind w:left="5760" w:hanging="360"/>
      </w:pPr>
    </w:lvl>
    <w:lvl w:ilvl="8" w:tplc="3710B59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BAD602"/>
    <w:multiLevelType w:val="hybridMultilevel"/>
    <w:tmpl w:val="ADB21E18"/>
    <w:lvl w:ilvl="0" w:tplc="DDC43992">
      <w:start w:val="1"/>
      <w:numFmt w:val="lowerLetter"/>
      <w:lvlText w:val="%1."/>
      <w:lvlJc w:val="left"/>
      <w:pPr>
        <w:ind w:left="720" w:hanging="360"/>
      </w:pPr>
    </w:lvl>
    <w:lvl w:ilvl="1" w:tplc="FB929A14">
      <w:start w:val="1"/>
      <w:numFmt w:val="lowerLetter"/>
      <w:lvlText w:val="%2."/>
      <w:lvlJc w:val="left"/>
      <w:pPr>
        <w:ind w:left="1440" w:hanging="360"/>
      </w:pPr>
    </w:lvl>
    <w:lvl w:ilvl="2" w:tplc="5D9C8056">
      <w:start w:val="1"/>
      <w:numFmt w:val="lowerRoman"/>
      <w:lvlText w:val="%3."/>
      <w:lvlJc w:val="right"/>
      <w:pPr>
        <w:ind w:left="2160" w:hanging="180"/>
      </w:pPr>
    </w:lvl>
    <w:lvl w:ilvl="3" w:tplc="FCACD982">
      <w:start w:val="1"/>
      <w:numFmt w:val="decimal"/>
      <w:lvlText w:val="%4."/>
      <w:lvlJc w:val="left"/>
      <w:pPr>
        <w:ind w:left="2880" w:hanging="360"/>
      </w:pPr>
    </w:lvl>
    <w:lvl w:ilvl="4" w:tplc="E54C16D0">
      <w:start w:val="1"/>
      <w:numFmt w:val="lowerLetter"/>
      <w:lvlText w:val="%5."/>
      <w:lvlJc w:val="left"/>
      <w:pPr>
        <w:ind w:left="3600" w:hanging="360"/>
      </w:pPr>
    </w:lvl>
    <w:lvl w:ilvl="5" w:tplc="6F2A3B78">
      <w:start w:val="1"/>
      <w:numFmt w:val="lowerRoman"/>
      <w:lvlText w:val="%6."/>
      <w:lvlJc w:val="right"/>
      <w:pPr>
        <w:ind w:left="4320" w:hanging="180"/>
      </w:pPr>
    </w:lvl>
    <w:lvl w:ilvl="6" w:tplc="C0CE3AEA">
      <w:start w:val="1"/>
      <w:numFmt w:val="decimal"/>
      <w:lvlText w:val="%7."/>
      <w:lvlJc w:val="left"/>
      <w:pPr>
        <w:ind w:left="5040" w:hanging="360"/>
      </w:pPr>
    </w:lvl>
    <w:lvl w:ilvl="7" w:tplc="90F6A1F4">
      <w:start w:val="1"/>
      <w:numFmt w:val="lowerLetter"/>
      <w:lvlText w:val="%8."/>
      <w:lvlJc w:val="left"/>
      <w:pPr>
        <w:ind w:left="5760" w:hanging="360"/>
      </w:pPr>
    </w:lvl>
    <w:lvl w:ilvl="8" w:tplc="95927C2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64D93C"/>
    <w:multiLevelType w:val="hybridMultilevel"/>
    <w:tmpl w:val="8A1CC898"/>
    <w:lvl w:ilvl="0" w:tplc="07A0EC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1C7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8A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EC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A5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8D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67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08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CD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227B12"/>
    <w:multiLevelType w:val="hybridMultilevel"/>
    <w:tmpl w:val="5AA267CE"/>
    <w:lvl w:ilvl="0" w:tplc="705E3F4A">
      <w:start w:val="1"/>
      <w:numFmt w:val="bullet"/>
      <w:lvlText w:val="-"/>
      <w:lvlJc w:val="left"/>
      <w:pPr>
        <w:ind w:left="126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1" w15:restartNumberingAfterBreak="0">
    <w:nsid w:val="4817528C"/>
    <w:multiLevelType w:val="multilevel"/>
    <w:tmpl w:val="AFB41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8D6B33A"/>
    <w:multiLevelType w:val="hybridMultilevel"/>
    <w:tmpl w:val="9AFAD2BA"/>
    <w:lvl w:ilvl="0" w:tplc="C1C64860">
      <w:start w:val="1"/>
      <w:numFmt w:val="decimal"/>
      <w:lvlText w:val="3.%1"/>
      <w:lvlJc w:val="left"/>
      <w:pPr>
        <w:ind w:left="1170" w:hanging="360"/>
      </w:pPr>
    </w:lvl>
    <w:lvl w:ilvl="1" w:tplc="DEDEA0F6">
      <w:start w:val="1"/>
      <w:numFmt w:val="lowerLetter"/>
      <w:lvlText w:val="%2."/>
      <w:lvlJc w:val="left"/>
      <w:pPr>
        <w:ind w:left="1890" w:hanging="360"/>
      </w:pPr>
    </w:lvl>
    <w:lvl w:ilvl="2" w:tplc="ABF41CE4">
      <w:start w:val="1"/>
      <w:numFmt w:val="lowerRoman"/>
      <w:lvlText w:val="%3."/>
      <w:lvlJc w:val="right"/>
      <w:pPr>
        <w:ind w:left="2610" w:hanging="180"/>
      </w:pPr>
    </w:lvl>
    <w:lvl w:ilvl="3" w:tplc="DF3230F4">
      <w:start w:val="1"/>
      <w:numFmt w:val="decimal"/>
      <w:lvlText w:val="%4."/>
      <w:lvlJc w:val="left"/>
      <w:pPr>
        <w:ind w:left="3330" w:hanging="360"/>
      </w:pPr>
    </w:lvl>
    <w:lvl w:ilvl="4" w:tplc="7B60AED6">
      <w:start w:val="1"/>
      <w:numFmt w:val="lowerLetter"/>
      <w:lvlText w:val="%5."/>
      <w:lvlJc w:val="left"/>
      <w:pPr>
        <w:ind w:left="4050" w:hanging="360"/>
      </w:pPr>
    </w:lvl>
    <w:lvl w:ilvl="5" w:tplc="C530794E">
      <w:start w:val="1"/>
      <w:numFmt w:val="lowerRoman"/>
      <w:lvlText w:val="%6."/>
      <w:lvlJc w:val="right"/>
      <w:pPr>
        <w:ind w:left="4770" w:hanging="180"/>
      </w:pPr>
    </w:lvl>
    <w:lvl w:ilvl="6" w:tplc="35BA84D8">
      <w:start w:val="1"/>
      <w:numFmt w:val="decimal"/>
      <w:lvlText w:val="%7."/>
      <w:lvlJc w:val="left"/>
      <w:pPr>
        <w:ind w:left="5490" w:hanging="360"/>
      </w:pPr>
    </w:lvl>
    <w:lvl w:ilvl="7" w:tplc="E82C85B2">
      <w:start w:val="1"/>
      <w:numFmt w:val="lowerLetter"/>
      <w:lvlText w:val="%8."/>
      <w:lvlJc w:val="left"/>
      <w:pPr>
        <w:ind w:left="6210" w:hanging="360"/>
      </w:pPr>
    </w:lvl>
    <w:lvl w:ilvl="8" w:tplc="74C64F66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4D1551C2"/>
    <w:multiLevelType w:val="multilevel"/>
    <w:tmpl w:val="AFB41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4F8D0D14"/>
    <w:multiLevelType w:val="hybridMultilevel"/>
    <w:tmpl w:val="DE46A78A"/>
    <w:lvl w:ilvl="0" w:tplc="705E3F4A">
      <w:start w:val="1"/>
      <w:numFmt w:val="bullet"/>
      <w:lvlText w:val="-"/>
      <w:lvlJc w:val="left"/>
      <w:pPr>
        <w:ind w:left="1004" w:hanging="360"/>
      </w:pPr>
      <w:rPr>
        <w:rFonts w:ascii="Aptos" w:hAnsi="Apto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51934750"/>
    <w:multiLevelType w:val="hybridMultilevel"/>
    <w:tmpl w:val="6F46735E"/>
    <w:lvl w:ilvl="0" w:tplc="705E3F4A">
      <w:start w:val="1"/>
      <w:numFmt w:val="bullet"/>
      <w:lvlText w:val="-"/>
      <w:lvlJc w:val="left"/>
      <w:pPr>
        <w:ind w:left="1854" w:hanging="360"/>
      </w:pPr>
      <w:rPr>
        <w:rFonts w:ascii="Aptos" w:hAnsi="Aptos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55131458"/>
    <w:multiLevelType w:val="hybridMultilevel"/>
    <w:tmpl w:val="60DAF41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18CF4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49461F"/>
    <w:multiLevelType w:val="hybridMultilevel"/>
    <w:tmpl w:val="FFFFFFFF"/>
    <w:lvl w:ilvl="0" w:tplc="AC28EB3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DD007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A25C7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6B6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545D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71E49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32646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F7608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43698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426074"/>
    <w:multiLevelType w:val="multilevel"/>
    <w:tmpl w:val="AFB41FD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5C64C8FF"/>
    <w:multiLevelType w:val="hybridMultilevel"/>
    <w:tmpl w:val="A3C2F2C0"/>
    <w:lvl w:ilvl="0" w:tplc="705E3F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EAD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AA9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0A1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D47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8A9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03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483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7E8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5978D9"/>
    <w:multiLevelType w:val="hybridMultilevel"/>
    <w:tmpl w:val="FFFFFFFF"/>
    <w:lvl w:ilvl="0" w:tplc="5F3AB49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61825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29E5A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3ECD5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7185C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2400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7053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BCC9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2472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3FE6423"/>
    <w:multiLevelType w:val="hybridMultilevel"/>
    <w:tmpl w:val="D3EA4A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690C4BB5"/>
    <w:multiLevelType w:val="hybridMultilevel"/>
    <w:tmpl w:val="4EC07E4A"/>
    <w:lvl w:ilvl="0" w:tplc="FFFFFFFF">
      <w:start w:val="1"/>
      <w:numFmt w:val="decimal"/>
      <w:lvlText w:val="3.%1"/>
      <w:lvlJc w:val="left"/>
      <w:pPr>
        <w:ind w:left="720" w:hanging="360"/>
      </w:pPr>
    </w:lvl>
    <w:lvl w:ilvl="1" w:tplc="0E1E18DA" w:tentative="1">
      <w:start w:val="1"/>
      <w:numFmt w:val="lowerLetter"/>
      <w:lvlText w:val="%2."/>
      <w:lvlJc w:val="left"/>
      <w:pPr>
        <w:ind w:left="1440" w:hanging="360"/>
      </w:pPr>
    </w:lvl>
    <w:lvl w:ilvl="2" w:tplc="C074D9C8" w:tentative="1">
      <w:start w:val="1"/>
      <w:numFmt w:val="lowerRoman"/>
      <w:lvlText w:val="%3."/>
      <w:lvlJc w:val="right"/>
      <w:pPr>
        <w:ind w:left="2160" w:hanging="180"/>
      </w:pPr>
    </w:lvl>
    <w:lvl w:ilvl="3" w:tplc="5AD8A0BE" w:tentative="1">
      <w:start w:val="1"/>
      <w:numFmt w:val="decimal"/>
      <w:lvlText w:val="%4."/>
      <w:lvlJc w:val="left"/>
      <w:pPr>
        <w:ind w:left="2880" w:hanging="360"/>
      </w:pPr>
    </w:lvl>
    <w:lvl w:ilvl="4" w:tplc="0BB22016" w:tentative="1">
      <w:start w:val="1"/>
      <w:numFmt w:val="lowerLetter"/>
      <w:lvlText w:val="%5."/>
      <w:lvlJc w:val="left"/>
      <w:pPr>
        <w:ind w:left="3600" w:hanging="360"/>
      </w:pPr>
    </w:lvl>
    <w:lvl w:ilvl="5" w:tplc="30FEF0E8" w:tentative="1">
      <w:start w:val="1"/>
      <w:numFmt w:val="lowerRoman"/>
      <w:lvlText w:val="%6."/>
      <w:lvlJc w:val="right"/>
      <w:pPr>
        <w:ind w:left="4320" w:hanging="180"/>
      </w:pPr>
    </w:lvl>
    <w:lvl w:ilvl="6" w:tplc="864A3F24" w:tentative="1">
      <w:start w:val="1"/>
      <w:numFmt w:val="decimal"/>
      <w:lvlText w:val="%7."/>
      <w:lvlJc w:val="left"/>
      <w:pPr>
        <w:ind w:left="5040" w:hanging="360"/>
      </w:pPr>
    </w:lvl>
    <w:lvl w:ilvl="7" w:tplc="ABECFF98" w:tentative="1">
      <w:start w:val="1"/>
      <w:numFmt w:val="lowerLetter"/>
      <w:lvlText w:val="%8."/>
      <w:lvlJc w:val="left"/>
      <w:pPr>
        <w:ind w:left="5760" w:hanging="360"/>
      </w:pPr>
    </w:lvl>
    <w:lvl w:ilvl="8" w:tplc="2B1054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6D468B"/>
    <w:multiLevelType w:val="hybridMultilevel"/>
    <w:tmpl w:val="E15AB73E"/>
    <w:lvl w:ilvl="0" w:tplc="6220C83A">
      <w:start w:val="1"/>
      <w:numFmt w:val="lowerLetter"/>
      <w:lvlText w:val="%1."/>
      <w:lvlJc w:val="left"/>
      <w:pPr>
        <w:ind w:left="720" w:hanging="360"/>
      </w:pPr>
    </w:lvl>
    <w:lvl w:ilvl="1" w:tplc="065410B6">
      <w:start w:val="1"/>
      <w:numFmt w:val="lowerLetter"/>
      <w:lvlText w:val="%2."/>
      <w:lvlJc w:val="left"/>
      <w:pPr>
        <w:ind w:left="1440" w:hanging="360"/>
      </w:pPr>
    </w:lvl>
    <w:lvl w:ilvl="2" w:tplc="97CCFD2E">
      <w:start w:val="1"/>
      <w:numFmt w:val="lowerRoman"/>
      <w:lvlText w:val="%3."/>
      <w:lvlJc w:val="right"/>
      <w:pPr>
        <w:ind w:left="2160" w:hanging="180"/>
      </w:pPr>
    </w:lvl>
    <w:lvl w:ilvl="3" w:tplc="95929150">
      <w:start w:val="1"/>
      <w:numFmt w:val="decimal"/>
      <w:lvlText w:val="%4."/>
      <w:lvlJc w:val="left"/>
      <w:pPr>
        <w:ind w:left="2880" w:hanging="360"/>
      </w:pPr>
    </w:lvl>
    <w:lvl w:ilvl="4" w:tplc="0D385A40">
      <w:start w:val="1"/>
      <w:numFmt w:val="lowerLetter"/>
      <w:lvlText w:val="%5."/>
      <w:lvlJc w:val="left"/>
      <w:pPr>
        <w:ind w:left="3600" w:hanging="360"/>
      </w:pPr>
    </w:lvl>
    <w:lvl w:ilvl="5" w:tplc="E0C0E838">
      <w:start w:val="1"/>
      <w:numFmt w:val="lowerRoman"/>
      <w:lvlText w:val="%6."/>
      <w:lvlJc w:val="right"/>
      <w:pPr>
        <w:ind w:left="4320" w:hanging="180"/>
      </w:pPr>
    </w:lvl>
    <w:lvl w:ilvl="6" w:tplc="701A15DC">
      <w:start w:val="1"/>
      <w:numFmt w:val="decimal"/>
      <w:lvlText w:val="%7."/>
      <w:lvlJc w:val="left"/>
      <w:pPr>
        <w:ind w:left="5040" w:hanging="360"/>
      </w:pPr>
    </w:lvl>
    <w:lvl w:ilvl="7" w:tplc="DDEE7EB8">
      <w:start w:val="1"/>
      <w:numFmt w:val="lowerLetter"/>
      <w:lvlText w:val="%8."/>
      <w:lvlJc w:val="left"/>
      <w:pPr>
        <w:ind w:left="5760" w:hanging="360"/>
      </w:pPr>
    </w:lvl>
    <w:lvl w:ilvl="8" w:tplc="BEBE2384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0E5CC6"/>
    <w:multiLevelType w:val="hybridMultilevel"/>
    <w:tmpl w:val="E2FEF0F4"/>
    <w:lvl w:ilvl="0" w:tplc="72048214">
      <w:start w:val="1"/>
      <w:numFmt w:val="lowerLetter"/>
      <w:lvlText w:val="%1."/>
      <w:lvlJc w:val="left"/>
      <w:pPr>
        <w:ind w:left="1080" w:hanging="360"/>
      </w:pPr>
    </w:lvl>
    <w:lvl w:ilvl="1" w:tplc="BC327108">
      <w:start w:val="1"/>
      <w:numFmt w:val="lowerLetter"/>
      <w:lvlText w:val="%2."/>
      <w:lvlJc w:val="left"/>
      <w:pPr>
        <w:ind w:left="1800" w:hanging="360"/>
      </w:pPr>
    </w:lvl>
    <w:lvl w:ilvl="2" w:tplc="D6E811E2">
      <w:start w:val="1"/>
      <w:numFmt w:val="lowerRoman"/>
      <w:lvlText w:val="%3."/>
      <w:lvlJc w:val="right"/>
      <w:pPr>
        <w:ind w:left="2520" w:hanging="180"/>
      </w:pPr>
    </w:lvl>
    <w:lvl w:ilvl="3" w:tplc="6412A264">
      <w:start w:val="1"/>
      <w:numFmt w:val="decimal"/>
      <w:lvlText w:val="%4."/>
      <w:lvlJc w:val="left"/>
      <w:pPr>
        <w:ind w:left="3240" w:hanging="360"/>
      </w:pPr>
    </w:lvl>
    <w:lvl w:ilvl="4" w:tplc="6902E49A">
      <w:start w:val="1"/>
      <w:numFmt w:val="lowerLetter"/>
      <w:lvlText w:val="%5."/>
      <w:lvlJc w:val="left"/>
      <w:pPr>
        <w:ind w:left="3960" w:hanging="360"/>
      </w:pPr>
    </w:lvl>
    <w:lvl w:ilvl="5" w:tplc="67047A22">
      <w:start w:val="1"/>
      <w:numFmt w:val="lowerRoman"/>
      <w:lvlText w:val="%6."/>
      <w:lvlJc w:val="right"/>
      <w:pPr>
        <w:ind w:left="4680" w:hanging="180"/>
      </w:pPr>
    </w:lvl>
    <w:lvl w:ilvl="6" w:tplc="E4784D42">
      <w:start w:val="1"/>
      <w:numFmt w:val="decimal"/>
      <w:lvlText w:val="%7."/>
      <w:lvlJc w:val="left"/>
      <w:pPr>
        <w:ind w:left="5400" w:hanging="360"/>
      </w:pPr>
    </w:lvl>
    <w:lvl w:ilvl="7" w:tplc="68702C80">
      <w:start w:val="1"/>
      <w:numFmt w:val="lowerLetter"/>
      <w:lvlText w:val="%8."/>
      <w:lvlJc w:val="left"/>
      <w:pPr>
        <w:ind w:left="6120" w:hanging="360"/>
      </w:pPr>
    </w:lvl>
    <w:lvl w:ilvl="8" w:tplc="7B7252CE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D312AC"/>
    <w:multiLevelType w:val="hybridMultilevel"/>
    <w:tmpl w:val="DCC0757E"/>
    <w:lvl w:ilvl="0" w:tplc="FFFFFFFF">
      <w:start w:val="1"/>
      <w:numFmt w:val="decimal"/>
      <w:lvlText w:val="3.%1"/>
      <w:lvlJc w:val="left"/>
      <w:pPr>
        <w:ind w:left="720" w:hanging="360"/>
      </w:pPr>
    </w:lvl>
    <w:lvl w:ilvl="1" w:tplc="E6C263E4" w:tentative="1">
      <w:start w:val="1"/>
      <w:numFmt w:val="lowerLetter"/>
      <w:lvlText w:val="%2."/>
      <w:lvlJc w:val="left"/>
      <w:pPr>
        <w:ind w:left="1440" w:hanging="360"/>
      </w:pPr>
    </w:lvl>
    <w:lvl w:ilvl="2" w:tplc="AAA4FADA" w:tentative="1">
      <w:start w:val="1"/>
      <w:numFmt w:val="lowerRoman"/>
      <w:lvlText w:val="%3."/>
      <w:lvlJc w:val="right"/>
      <w:pPr>
        <w:ind w:left="2160" w:hanging="180"/>
      </w:pPr>
    </w:lvl>
    <w:lvl w:ilvl="3" w:tplc="FFF87DEA" w:tentative="1">
      <w:start w:val="1"/>
      <w:numFmt w:val="decimal"/>
      <w:lvlText w:val="%4."/>
      <w:lvlJc w:val="left"/>
      <w:pPr>
        <w:ind w:left="2880" w:hanging="360"/>
      </w:pPr>
    </w:lvl>
    <w:lvl w:ilvl="4" w:tplc="E49CF0D6" w:tentative="1">
      <w:start w:val="1"/>
      <w:numFmt w:val="lowerLetter"/>
      <w:lvlText w:val="%5."/>
      <w:lvlJc w:val="left"/>
      <w:pPr>
        <w:ind w:left="3600" w:hanging="360"/>
      </w:pPr>
    </w:lvl>
    <w:lvl w:ilvl="5" w:tplc="F712F3E4" w:tentative="1">
      <w:start w:val="1"/>
      <w:numFmt w:val="lowerRoman"/>
      <w:lvlText w:val="%6."/>
      <w:lvlJc w:val="right"/>
      <w:pPr>
        <w:ind w:left="4320" w:hanging="180"/>
      </w:pPr>
    </w:lvl>
    <w:lvl w:ilvl="6" w:tplc="19041610" w:tentative="1">
      <w:start w:val="1"/>
      <w:numFmt w:val="decimal"/>
      <w:lvlText w:val="%7."/>
      <w:lvlJc w:val="left"/>
      <w:pPr>
        <w:ind w:left="5040" w:hanging="360"/>
      </w:pPr>
    </w:lvl>
    <w:lvl w:ilvl="7" w:tplc="AA925454" w:tentative="1">
      <w:start w:val="1"/>
      <w:numFmt w:val="lowerLetter"/>
      <w:lvlText w:val="%8."/>
      <w:lvlJc w:val="left"/>
      <w:pPr>
        <w:ind w:left="5760" w:hanging="360"/>
      </w:pPr>
    </w:lvl>
    <w:lvl w:ilvl="8" w:tplc="82125C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DF4E20"/>
    <w:multiLevelType w:val="hybridMultilevel"/>
    <w:tmpl w:val="C7FED754"/>
    <w:lvl w:ilvl="0" w:tplc="705E3F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704BAE"/>
    <w:multiLevelType w:val="hybridMultilevel"/>
    <w:tmpl w:val="131429F2"/>
    <w:lvl w:ilvl="0" w:tplc="705E3F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4"/>
  </w:num>
  <w:num w:numId="3">
    <w:abstractNumId w:val="2"/>
  </w:num>
  <w:num w:numId="4">
    <w:abstractNumId w:val="7"/>
  </w:num>
  <w:num w:numId="5">
    <w:abstractNumId w:val="45"/>
  </w:num>
  <w:num w:numId="6">
    <w:abstractNumId w:val="15"/>
  </w:num>
  <w:num w:numId="7">
    <w:abstractNumId w:val="35"/>
  </w:num>
  <w:num w:numId="8">
    <w:abstractNumId w:val="47"/>
  </w:num>
  <w:num w:numId="9">
    <w:abstractNumId w:val="46"/>
  </w:num>
  <w:num w:numId="10">
    <w:abstractNumId w:val="34"/>
  </w:num>
  <w:num w:numId="11">
    <w:abstractNumId w:val="18"/>
  </w:num>
  <w:num w:numId="12">
    <w:abstractNumId w:val="23"/>
  </w:num>
  <w:num w:numId="13">
    <w:abstractNumId w:val="12"/>
  </w:num>
  <w:num w:numId="14">
    <w:abstractNumId w:val="40"/>
  </w:num>
  <w:num w:numId="15">
    <w:abstractNumId w:val="37"/>
  </w:num>
  <w:num w:numId="16">
    <w:abstractNumId w:val="1"/>
  </w:num>
  <w:num w:numId="17">
    <w:abstractNumId w:val="3"/>
  </w:num>
  <w:num w:numId="18">
    <w:abstractNumId w:val="10"/>
  </w:num>
  <w:num w:numId="19">
    <w:abstractNumId w:val="19"/>
  </w:num>
  <w:num w:numId="20">
    <w:abstractNumId w:val="17"/>
  </w:num>
  <w:num w:numId="21">
    <w:abstractNumId w:val="24"/>
  </w:num>
  <w:num w:numId="22">
    <w:abstractNumId w:val="30"/>
  </w:num>
  <w:num w:numId="23">
    <w:abstractNumId w:val="25"/>
  </w:num>
  <w:num w:numId="24">
    <w:abstractNumId w:val="6"/>
  </w:num>
  <w:num w:numId="25">
    <w:abstractNumId w:val="29"/>
  </w:num>
  <w:num w:numId="26">
    <w:abstractNumId w:val="41"/>
  </w:num>
  <w:num w:numId="27">
    <w:abstractNumId w:val="5"/>
  </w:num>
  <w:num w:numId="28">
    <w:abstractNumId w:val="14"/>
  </w:num>
  <w:num w:numId="29">
    <w:abstractNumId w:val="36"/>
  </w:num>
  <w:num w:numId="30">
    <w:abstractNumId w:val="26"/>
  </w:num>
  <w:num w:numId="31">
    <w:abstractNumId w:val="33"/>
  </w:num>
  <w:num w:numId="32">
    <w:abstractNumId w:val="11"/>
  </w:num>
  <w:num w:numId="33">
    <w:abstractNumId w:val="32"/>
  </w:num>
  <w:num w:numId="34">
    <w:abstractNumId w:val="9"/>
  </w:num>
  <w:num w:numId="35">
    <w:abstractNumId w:val="31"/>
  </w:num>
  <w:num w:numId="36">
    <w:abstractNumId w:val="38"/>
  </w:num>
  <w:num w:numId="37">
    <w:abstractNumId w:val="27"/>
  </w:num>
  <w:num w:numId="38">
    <w:abstractNumId w:val="42"/>
  </w:num>
  <w:num w:numId="39">
    <w:abstractNumId w:val="22"/>
  </w:num>
  <w:num w:numId="40">
    <w:abstractNumId w:val="44"/>
  </w:num>
  <w:num w:numId="41">
    <w:abstractNumId w:val="21"/>
  </w:num>
  <w:num w:numId="42">
    <w:abstractNumId w:val="43"/>
  </w:num>
  <w:num w:numId="43">
    <w:abstractNumId w:val="0"/>
  </w:num>
  <w:num w:numId="44">
    <w:abstractNumId w:val="20"/>
  </w:num>
  <w:num w:numId="45">
    <w:abstractNumId w:val="16"/>
  </w:num>
  <w:num w:numId="46">
    <w:abstractNumId w:val="28"/>
  </w:num>
  <w:num w:numId="47">
    <w:abstractNumId w:val="8"/>
  </w:num>
  <w:num w:numId="48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E4"/>
    <w:rsid w:val="00003588"/>
    <w:rsid w:val="0000672E"/>
    <w:rsid w:val="00007B8D"/>
    <w:rsid w:val="000114A2"/>
    <w:rsid w:val="00013EB1"/>
    <w:rsid w:val="00023F26"/>
    <w:rsid w:val="00024237"/>
    <w:rsid w:val="00024BF0"/>
    <w:rsid w:val="00026BD3"/>
    <w:rsid w:val="0002723D"/>
    <w:rsid w:val="00027A19"/>
    <w:rsid w:val="00031DD9"/>
    <w:rsid w:val="000342E5"/>
    <w:rsid w:val="00034937"/>
    <w:rsid w:val="00034C6C"/>
    <w:rsid w:val="00035908"/>
    <w:rsid w:val="00035AA6"/>
    <w:rsid w:val="00035C01"/>
    <w:rsid w:val="00037B64"/>
    <w:rsid w:val="00040134"/>
    <w:rsid w:val="00042694"/>
    <w:rsid w:val="00042D70"/>
    <w:rsid w:val="000435C3"/>
    <w:rsid w:val="00044230"/>
    <w:rsid w:val="000448FD"/>
    <w:rsid w:val="00051381"/>
    <w:rsid w:val="0005221D"/>
    <w:rsid w:val="00053A52"/>
    <w:rsid w:val="00053E52"/>
    <w:rsid w:val="00055771"/>
    <w:rsid w:val="00056027"/>
    <w:rsid w:val="0006776D"/>
    <w:rsid w:val="000715EB"/>
    <w:rsid w:val="00071925"/>
    <w:rsid w:val="00071D79"/>
    <w:rsid w:val="00072B82"/>
    <w:rsid w:val="000744BC"/>
    <w:rsid w:val="000748D6"/>
    <w:rsid w:val="000756F6"/>
    <w:rsid w:val="0008141A"/>
    <w:rsid w:val="0008427D"/>
    <w:rsid w:val="00084D3B"/>
    <w:rsid w:val="00087D13"/>
    <w:rsid w:val="00090455"/>
    <w:rsid w:val="00092259"/>
    <w:rsid w:val="0009355B"/>
    <w:rsid w:val="000951F0"/>
    <w:rsid w:val="0009793B"/>
    <w:rsid w:val="000A0C70"/>
    <w:rsid w:val="000A2A69"/>
    <w:rsid w:val="000A2BD5"/>
    <w:rsid w:val="000A401A"/>
    <w:rsid w:val="000A5299"/>
    <w:rsid w:val="000A7CD9"/>
    <w:rsid w:val="000B01B6"/>
    <w:rsid w:val="000B37B8"/>
    <w:rsid w:val="000B5BB3"/>
    <w:rsid w:val="000B79DE"/>
    <w:rsid w:val="000B7F40"/>
    <w:rsid w:val="000C1460"/>
    <w:rsid w:val="000C1994"/>
    <w:rsid w:val="000C2310"/>
    <w:rsid w:val="000C263F"/>
    <w:rsid w:val="000C353E"/>
    <w:rsid w:val="000C442A"/>
    <w:rsid w:val="000C4436"/>
    <w:rsid w:val="000C4ED1"/>
    <w:rsid w:val="000C4EEB"/>
    <w:rsid w:val="000C5375"/>
    <w:rsid w:val="000C565F"/>
    <w:rsid w:val="000C6293"/>
    <w:rsid w:val="000C62ED"/>
    <w:rsid w:val="000C76E0"/>
    <w:rsid w:val="000D0548"/>
    <w:rsid w:val="000D51F2"/>
    <w:rsid w:val="000D6F37"/>
    <w:rsid w:val="000D7816"/>
    <w:rsid w:val="000E6DAD"/>
    <w:rsid w:val="000F0EB4"/>
    <w:rsid w:val="000F1871"/>
    <w:rsid w:val="000F3A9A"/>
    <w:rsid w:val="000F3E45"/>
    <w:rsid w:val="000F5795"/>
    <w:rsid w:val="001009EB"/>
    <w:rsid w:val="00102CF5"/>
    <w:rsid w:val="00102D85"/>
    <w:rsid w:val="00106757"/>
    <w:rsid w:val="00110D69"/>
    <w:rsid w:val="00111686"/>
    <w:rsid w:val="0011205D"/>
    <w:rsid w:val="00112420"/>
    <w:rsid w:val="0011349F"/>
    <w:rsid w:val="00114624"/>
    <w:rsid w:val="0011550D"/>
    <w:rsid w:val="00117A50"/>
    <w:rsid w:val="001205A1"/>
    <w:rsid w:val="0012224E"/>
    <w:rsid w:val="00124E38"/>
    <w:rsid w:val="00125EE0"/>
    <w:rsid w:val="001262FD"/>
    <w:rsid w:val="001263A6"/>
    <w:rsid w:val="001308F5"/>
    <w:rsid w:val="001312AC"/>
    <w:rsid w:val="001315CF"/>
    <w:rsid w:val="00132D7D"/>
    <w:rsid w:val="0013449E"/>
    <w:rsid w:val="001351DD"/>
    <w:rsid w:val="00135C2F"/>
    <w:rsid w:val="00137D92"/>
    <w:rsid w:val="00137E73"/>
    <w:rsid w:val="00140ABF"/>
    <w:rsid w:val="00141645"/>
    <w:rsid w:val="00141DF4"/>
    <w:rsid w:val="00142538"/>
    <w:rsid w:val="00142AE1"/>
    <w:rsid w:val="00143FB9"/>
    <w:rsid w:val="00144BFE"/>
    <w:rsid w:val="001465C5"/>
    <w:rsid w:val="00147A04"/>
    <w:rsid w:val="0015125B"/>
    <w:rsid w:val="00152004"/>
    <w:rsid w:val="00154224"/>
    <w:rsid w:val="00154F77"/>
    <w:rsid w:val="00156899"/>
    <w:rsid w:val="00161553"/>
    <w:rsid w:val="00161DD2"/>
    <w:rsid w:val="001639DB"/>
    <w:rsid w:val="001641CD"/>
    <w:rsid w:val="00164E37"/>
    <w:rsid w:val="0016741A"/>
    <w:rsid w:val="00167496"/>
    <w:rsid w:val="0016751C"/>
    <w:rsid w:val="00170245"/>
    <w:rsid w:val="001707EF"/>
    <w:rsid w:val="00174ED3"/>
    <w:rsid w:val="001758BA"/>
    <w:rsid w:val="0018031D"/>
    <w:rsid w:val="00180C90"/>
    <w:rsid w:val="001813CC"/>
    <w:rsid w:val="00181C82"/>
    <w:rsid w:val="00182334"/>
    <w:rsid w:val="00183362"/>
    <w:rsid w:val="001854FA"/>
    <w:rsid w:val="001858CC"/>
    <w:rsid w:val="001947A5"/>
    <w:rsid w:val="001956A0"/>
    <w:rsid w:val="001A4D38"/>
    <w:rsid w:val="001A528A"/>
    <w:rsid w:val="001A7A08"/>
    <w:rsid w:val="001B30DB"/>
    <w:rsid w:val="001B395B"/>
    <w:rsid w:val="001B48DA"/>
    <w:rsid w:val="001B73F4"/>
    <w:rsid w:val="001B79F4"/>
    <w:rsid w:val="001B7D3A"/>
    <w:rsid w:val="001C2E2F"/>
    <w:rsid w:val="001C42F2"/>
    <w:rsid w:val="001C4AB0"/>
    <w:rsid w:val="001D1A38"/>
    <w:rsid w:val="001D1A86"/>
    <w:rsid w:val="001D42CF"/>
    <w:rsid w:val="001D4521"/>
    <w:rsid w:val="001D61C3"/>
    <w:rsid w:val="001E30F9"/>
    <w:rsid w:val="001E5A83"/>
    <w:rsid w:val="001F30E7"/>
    <w:rsid w:val="001F463A"/>
    <w:rsid w:val="00204534"/>
    <w:rsid w:val="00207810"/>
    <w:rsid w:val="0021015C"/>
    <w:rsid w:val="0021043B"/>
    <w:rsid w:val="0021662A"/>
    <w:rsid w:val="00220086"/>
    <w:rsid w:val="002223BC"/>
    <w:rsid w:val="00222B78"/>
    <w:rsid w:val="002243F2"/>
    <w:rsid w:val="0022460E"/>
    <w:rsid w:val="00224FA9"/>
    <w:rsid w:val="00232272"/>
    <w:rsid w:val="00232531"/>
    <w:rsid w:val="002335AB"/>
    <w:rsid w:val="002351F5"/>
    <w:rsid w:val="002378DC"/>
    <w:rsid w:val="002402DE"/>
    <w:rsid w:val="0024452A"/>
    <w:rsid w:val="00250B84"/>
    <w:rsid w:val="002524F3"/>
    <w:rsid w:val="00252E6D"/>
    <w:rsid w:val="002548C7"/>
    <w:rsid w:val="00260EF3"/>
    <w:rsid w:val="00263834"/>
    <w:rsid w:val="002647F7"/>
    <w:rsid w:val="00267B5B"/>
    <w:rsid w:val="00270374"/>
    <w:rsid w:val="002706A1"/>
    <w:rsid w:val="00273136"/>
    <w:rsid w:val="002752BF"/>
    <w:rsid w:val="0027669B"/>
    <w:rsid w:val="00276971"/>
    <w:rsid w:val="00276C8E"/>
    <w:rsid w:val="00277348"/>
    <w:rsid w:val="00277516"/>
    <w:rsid w:val="00282641"/>
    <w:rsid w:val="002836BA"/>
    <w:rsid w:val="00284928"/>
    <w:rsid w:val="0028504A"/>
    <w:rsid w:val="00286C35"/>
    <w:rsid w:val="002877E8"/>
    <w:rsid w:val="00287C4F"/>
    <w:rsid w:val="00291381"/>
    <w:rsid w:val="0029381B"/>
    <w:rsid w:val="00296E21"/>
    <w:rsid w:val="002A0659"/>
    <w:rsid w:val="002A1BD9"/>
    <w:rsid w:val="002A3019"/>
    <w:rsid w:val="002A368D"/>
    <w:rsid w:val="002A5690"/>
    <w:rsid w:val="002A644E"/>
    <w:rsid w:val="002B031D"/>
    <w:rsid w:val="002B0B54"/>
    <w:rsid w:val="002B0D82"/>
    <w:rsid w:val="002B2959"/>
    <w:rsid w:val="002B2982"/>
    <w:rsid w:val="002B2B4F"/>
    <w:rsid w:val="002B2CDD"/>
    <w:rsid w:val="002B3F86"/>
    <w:rsid w:val="002B4A26"/>
    <w:rsid w:val="002C0A9B"/>
    <w:rsid w:val="002C1365"/>
    <w:rsid w:val="002C27A2"/>
    <w:rsid w:val="002C2E3B"/>
    <w:rsid w:val="002D33E3"/>
    <w:rsid w:val="002D5712"/>
    <w:rsid w:val="002E18D8"/>
    <w:rsid w:val="002E226A"/>
    <w:rsid w:val="002E525D"/>
    <w:rsid w:val="002E7C4E"/>
    <w:rsid w:val="002F04EF"/>
    <w:rsid w:val="002F0E91"/>
    <w:rsid w:val="002F6057"/>
    <w:rsid w:val="002F6609"/>
    <w:rsid w:val="002F6EDD"/>
    <w:rsid w:val="00301F6B"/>
    <w:rsid w:val="00303999"/>
    <w:rsid w:val="0030547E"/>
    <w:rsid w:val="003069CB"/>
    <w:rsid w:val="00306A07"/>
    <w:rsid w:val="00306D5B"/>
    <w:rsid w:val="00307AB9"/>
    <w:rsid w:val="0031055C"/>
    <w:rsid w:val="00314CAF"/>
    <w:rsid w:val="00314DCC"/>
    <w:rsid w:val="003153CE"/>
    <w:rsid w:val="00315A5D"/>
    <w:rsid w:val="00322CD3"/>
    <w:rsid w:val="00326440"/>
    <w:rsid w:val="0033070B"/>
    <w:rsid w:val="00331B85"/>
    <w:rsid w:val="0033209D"/>
    <w:rsid w:val="0033393D"/>
    <w:rsid w:val="003348D7"/>
    <w:rsid w:val="0033494A"/>
    <w:rsid w:val="00334F3A"/>
    <w:rsid w:val="00335389"/>
    <w:rsid w:val="003366E1"/>
    <w:rsid w:val="003374C7"/>
    <w:rsid w:val="00337E48"/>
    <w:rsid w:val="00340CE7"/>
    <w:rsid w:val="00343FDC"/>
    <w:rsid w:val="00344546"/>
    <w:rsid w:val="0034464A"/>
    <w:rsid w:val="00344C69"/>
    <w:rsid w:val="0034564B"/>
    <w:rsid w:val="00345AB2"/>
    <w:rsid w:val="00346151"/>
    <w:rsid w:val="003463A8"/>
    <w:rsid w:val="00346DFF"/>
    <w:rsid w:val="0034720B"/>
    <w:rsid w:val="00350560"/>
    <w:rsid w:val="00350ACB"/>
    <w:rsid w:val="003515E6"/>
    <w:rsid w:val="00352527"/>
    <w:rsid w:val="003529ED"/>
    <w:rsid w:val="00352C84"/>
    <w:rsid w:val="003539B9"/>
    <w:rsid w:val="00353FEF"/>
    <w:rsid w:val="00354439"/>
    <w:rsid w:val="003545EC"/>
    <w:rsid w:val="00354B22"/>
    <w:rsid w:val="00354EB6"/>
    <w:rsid w:val="00360ADC"/>
    <w:rsid w:val="003610CD"/>
    <w:rsid w:val="00363C68"/>
    <w:rsid w:val="00364B5E"/>
    <w:rsid w:val="00365975"/>
    <w:rsid w:val="0036645A"/>
    <w:rsid w:val="00367824"/>
    <w:rsid w:val="003710B6"/>
    <w:rsid w:val="00371EE1"/>
    <w:rsid w:val="003723F3"/>
    <w:rsid w:val="00374250"/>
    <w:rsid w:val="003745E6"/>
    <w:rsid w:val="00374C5A"/>
    <w:rsid w:val="003767CC"/>
    <w:rsid w:val="003774FD"/>
    <w:rsid w:val="00380306"/>
    <w:rsid w:val="0038070B"/>
    <w:rsid w:val="00381822"/>
    <w:rsid w:val="00382348"/>
    <w:rsid w:val="003831E7"/>
    <w:rsid w:val="00383B0F"/>
    <w:rsid w:val="00385A9C"/>
    <w:rsid w:val="0038770B"/>
    <w:rsid w:val="00387F65"/>
    <w:rsid w:val="0039006C"/>
    <w:rsid w:val="0039287F"/>
    <w:rsid w:val="00392E45"/>
    <w:rsid w:val="00393DAC"/>
    <w:rsid w:val="003969EC"/>
    <w:rsid w:val="00396B9A"/>
    <w:rsid w:val="00397416"/>
    <w:rsid w:val="003A00C7"/>
    <w:rsid w:val="003A0FE9"/>
    <w:rsid w:val="003A2920"/>
    <w:rsid w:val="003A493A"/>
    <w:rsid w:val="003A52BA"/>
    <w:rsid w:val="003A620E"/>
    <w:rsid w:val="003A798E"/>
    <w:rsid w:val="003B0165"/>
    <w:rsid w:val="003B3B41"/>
    <w:rsid w:val="003B6C53"/>
    <w:rsid w:val="003C2AC8"/>
    <w:rsid w:val="003C41E5"/>
    <w:rsid w:val="003C5072"/>
    <w:rsid w:val="003C5B48"/>
    <w:rsid w:val="003C5D48"/>
    <w:rsid w:val="003D3BEB"/>
    <w:rsid w:val="003D4BD8"/>
    <w:rsid w:val="003D7386"/>
    <w:rsid w:val="003E058C"/>
    <w:rsid w:val="003E1B84"/>
    <w:rsid w:val="003F10F3"/>
    <w:rsid w:val="003F40F1"/>
    <w:rsid w:val="003F4ABE"/>
    <w:rsid w:val="003F5541"/>
    <w:rsid w:val="003F572D"/>
    <w:rsid w:val="003F57D1"/>
    <w:rsid w:val="003F8569"/>
    <w:rsid w:val="0040001E"/>
    <w:rsid w:val="00400D0C"/>
    <w:rsid w:val="004033FD"/>
    <w:rsid w:val="00403BFB"/>
    <w:rsid w:val="004118F7"/>
    <w:rsid w:val="0041267F"/>
    <w:rsid w:val="00413BD0"/>
    <w:rsid w:val="00416166"/>
    <w:rsid w:val="004163B4"/>
    <w:rsid w:val="00416A53"/>
    <w:rsid w:val="00417735"/>
    <w:rsid w:val="00421EA7"/>
    <w:rsid w:val="00421F5F"/>
    <w:rsid w:val="00425A99"/>
    <w:rsid w:val="00426BA5"/>
    <w:rsid w:val="0042758C"/>
    <w:rsid w:val="00432881"/>
    <w:rsid w:val="004355C6"/>
    <w:rsid w:val="00436E18"/>
    <w:rsid w:val="004407F4"/>
    <w:rsid w:val="00442EA2"/>
    <w:rsid w:val="004440F1"/>
    <w:rsid w:val="0044461F"/>
    <w:rsid w:val="0044661F"/>
    <w:rsid w:val="00446B3B"/>
    <w:rsid w:val="004471D5"/>
    <w:rsid w:val="00457133"/>
    <w:rsid w:val="0046289F"/>
    <w:rsid w:val="0046351B"/>
    <w:rsid w:val="0046367D"/>
    <w:rsid w:val="00466643"/>
    <w:rsid w:val="004678F2"/>
    <w:rsid w:val="00471B44"/>
    <w:rsid w:val="00472878"/>
    <w:rsid w:val="00472E47"/>
    <w:rsid w:val="004748E3"/>
    <w:rsid w:val="00476752"/>
    <w:rsid w:val="00477025"/>
    <w:rsid w:val="00480693"/>
    <w:rsid w:val="00482367"/>
    <w:rsid w:val="0048275F"/>
    <w:rsid w:val="00482C09"/>
    <w:rsid w:val="00483FC5"/>
    <w:rsid w:val="00484650"/>
    <w:rsid w:val="0049043C"/>
    <w:rsid w:val="00490A2E"/>
    <w:rsid w:val="00495E5A"/>
    <w:rsid w:val="00497CE8"/>
    <w:rsid w:val="004A034D"/>
    <w:rsid w:val="004A1464"/>
    <w:rsid w:val="004A32DE"/>
    <w:rsid w:val="004A5268"/>
    <w:rsid w:val="004A5800"/>
    <w:rsid w:val="004A5A4C"/>
    <w:rsid w:val="004A61C2"/>
    <w:rsid w:val="004B16DF"/>
    <w:rsid w:val="004B1F48"/>
    <w:rsid w:val="004B4E16"/>
    <w:rsid w:val="004B6567"/>
    <w:rsid w:val="004C0238"/>
    <w:rsid w:val="004C0613"/>
    <w:rsid w:val="004C4E50"/>
    <w:rsid w:val="004C6373"/>
    <w:rsid w:val="004C714B"/>
    <w:rsid w:val="004D3852"/>
    <w:rsid w:val="004D40A2"/>
    <w:rsid w:val="004D4391"/>
    <w:rsid w:val="004D6320"/>
    <w:rsid w:val="004D714B"/>
    <w:rsid w:val="004E027E"/>
    <w:rsid w:val="004E2802"/>
    <w:rsid w:val="004E3D0D"/>
    <w:rsid w:val="004E6CF7"/>
    <w:rsid w:val="004E794E"/>
    <w:rsid w:val="004F4BE8"/>
    <w:rsid w:val="004F622C"/>
    <w:rsid w:val="005036E4"/>
    <w:rsid w:val="005052D0"/>
    <w:rsid w:val="005056BC"/>
    <w:rsid w:val="00505DBC"/>
    <w:rsid w:val="00510555"/>
    <w:rsid w:val="0051083E"/>
    <w:rsid w:val="00510912"/>
    <w:rsid w:val="0051179E"/>
    <w:rsid w:val="00514791"/>
    <w:rsid w:val="00515D6B"/>
    <w:rsid w:val="00516ABE"/>
    <w:rsid w:val="005170E3"/>
    <w:rsid w:val="00517B1F"/>
    <w:rsid w:val="00522D51"/>
    <w:rsid w:val="00522EC7"/>
    <w:rsid w:val="00524140"/>
    <w:rsid w:val="00525D11"/>
    <w:rsid w:val="005308B7"/>
    <w:rsid w:val="005319FD"/>
    <w:rsid w:val="00532839"/>
    <w:rsid w:val="0053296D"/>
    <w:rsid w:val="00532D31"/>
    <w:rsid w:val="00533069"/>
    <w:rsid w:val="00543C75"/>
    <w:rsid w:val="00552A39"/>
    <w:rsid w:val="0055321A"/>
    <w:rsid w:val="00554634"/>
    <w:rsid w:val="00555C0B"/>
    <w:rsid w:val="00562476"/>
    <w:rsid w:val="00562A7F"/>
    <w:rsid w:val="00565143"/>
    <w:rsid w:val="00565D73"/>
    <w:rsid w:val="00567514"/>
    <w:rsid w:val="00570D97"/>
    <w:rsid w:val="00571A62"/>
    <w:rsid w:val="00572281"/>
    <w:rsid w:val="005763C2"/>
    <w:rsid w:val="00580109"/>
    <w:rsid w:val="0058035D"/>
    <w:rsid w:val="005814E6"/>
    <w:rsid w:val="00582C52"/>
    <w:rsid w:val="005833E6"/>
    <w:rsid w:val="005841F9"/>
    <w:rsid w:val="00584580"/>
    <w:rsid w:val="0058486E"/>
    <w:rsid w:val="00585190"/>
    <w:rsid w:val="00590A35"/>
    <w:rsid w:val="00593905"/>
    <w:rsid w:val="00593DAC"/>
    <w:rsid w:val="00596477"/>
    <w:rsid w:val="005A11DD"/>
    <w:rsid w:val="005A5E0D"/>
    <w:rsid w:val="005B0203"/>
    <w:rsid w:val="005B0A04"/>
    <w:rsid w:val="005B1A53"/>
    <w:rsid w:val="005B21FF"/>
    <w:rsid w:val="005C376F"/>
    <w:rsid w:val="005C7146"/>
    <w:rsid w:val="005D02BA"/>
    <w:rsid w:val="005D6640"/>
    <w:rsid w:val="005D6E4E"/>
    <w:rsid w:val="005D7076"/>
    <w:rsid w:val="005D7390"/>
    <w:rsid w:val="005E07E8"/>
    <w:rsid w:val="005E0EED"/>
    <w:rsid w:val="005E1416"/>
    <w:rsid w:val="005E3A33"/>
    <w:rsid w:val="005E589C"/>
    <w:rsid w:val="005E5BB0"/>
    <w:rsid w:val="005E6B25"/>
    <w:rsid w:val="005E7E75"/>
    <w:rsid w:val="005F032B"/>
    <w:rsid w:val="005F0647"/>
    <w:rsid w:val="005F2C53"/>
    <w:rsid w:val="005F37D9"/>
    <w:rsid w:val="005F4F46"/>
    <w:rsid w:val="005F60DF"/>
    <w:rsid w:val="005F7567"/>
    <w:rsid w:val="006017F0"/>
    <w:rsid w:val="006025CE"/>
    <w:rsid w:val="0060339C"/>
    <w:rsid w:val="0060346F"/>
    <w:rsid w:val="0060538C"/>
    <w:rsid w:val="0060644C"/>
    <w:rsid w:val="006104D3"/>
    <w:rsid w:val="00610AC0"/>
    <w:rsid w:val="006115CB"/>
    <w:rsid w:val="006135B3"/>
    <w:rsid w:val="0061410E"/>
    <w:rsid w:val="00616DB6"/>
    <w:rsid w:val="00617758"/>
    <w:rsid w:val="00623EA9"/>
    <w:rsid w:val="00625CE5"/>
    <w:rsid w:val="00626933"/>
    <w:rsid w:val="006312A5"/>
    <w:rsid w:val="00631DD2"/>
    <w:rsid w:val="00634F0C"/>
    <w:rsid w:val="00636AC5"/>
    <w:rsid w:val="00637665"/>
    <w:rsid w:val="00641668"/>
    <w:rsid w:val="0064167E"/>
    <w:rsid w:val="00642175"/>
    <w:rsid w:val="00643FB3"/>
    <w:rsid w:val="00644F39"/>
    <w:rsid w:val="0065152E"/>
    <w:rsid w:val="006551C7"/>
    <w:rsid w:val="00656385"/>
    <w:rsid w:val="00661EBD"/>
    <w:rsid w:val="006622AE"/>
    <w:rsid w:val="0066245B"/>
    <w:rsid w:val="00662AC4"/>
    <w:rsid w:val="00666C42"/>
    <w:rsid w:val="00667FE9"/>
    <w:rsid w:val="00670147"/>
    <w:rsid w:val="00670A25"/>
    <w:rsid w:val="00674945"/>
    <w:rsid w:val="0067539D"/>
    <w:rsid w:val="00677384"/>
    <w:rsid w:val="00686733"/>
    <w:rsid w:val="00687905"/>
    <w:rsid w:val="00691225"/>
    <w:rsid w:val="006930AF"/>
    <w:rsid w:val="00694CCF"/>
    <w:rsid w:val="00697344"/>
    <w:rsid w:val="00697C97"/>
    <w:rsid w:val="006A14F3"/>
    <w:rsid w:val="006A27BC"/>
    <w:rsid w:val="006A298E"/>
    <w:rsid w:val="006A2C73"/>
    <w:rsid w:val="006A2DE2"/>
    <w:rsid w:val="006A79F4"/>
    <w:rsid w:val="006B1EA4"/>
    <w:rsid w:val="006B269A"/>
    <w:rsid w:val="006B32DC"/>
    <w:rsid w:val="006B4186"/>
    <w:rsid w:val="006B4F4B"/>
    <w:rsid w:val="006C0B82"/>
    <w:rsid w:val="006C3AD2"/>
    <w:rsid w:val="006C3B9C"/>
    <w:rsid w:val="006C57DD"/>
    <w:rsid w:val="006C60E6"/>
    <w:rsid w:val="006C73AD"/>
    <w:rsid w:val="006D1449"/>
    <w:rsid w:val="006D3105"/>
    <w:rsid w:val="006D5C0B"/>
    <w:rsid w:val="006D5EB7"/>
    <w:rsid w:val="006D739C"/>
    <w:rsid w:val="006D7FF7"/>
    <w:rsid w:val="006E21B5"/>
    <w:rsid w:val="006E3AE6"/>
    <w:rsid w:val="006E3C7B"/>
    <w:rsid w:val="006E4EBA"/>
    <w:rsid w:val="006E5A57"/>
    <w:rsid w:val="006E5DA4"/>
    <w:rsid w:val="006E6ED5"/>
    <w:rsid w:val="006F1972"/>
    <w:rsid w:val="006F22E2"/>
    <w:rsid w:val="006F23AE"/>
    <w:rsid w:val="006F508F"/>
    <w:rsid w:val="006F6DFB"/>
    <w:rsid w:val="007039F5"/>
    <w:rsid w:val="00705FB0"/>
    <w:rsid w:val="00706D92"/>
    <w:rsid w:val="00707B30"/>
    <w:rsid w:val="00713E3A"/>
    <w:rsid w:val="00714856"/>
    <w:rsid w:val="0071672C"/>
    <w:rsid w:val="00716809"/>
    <w:rsid w:val="00716A2A"/>
    <w:rsid w:val="00721387"/>
    <w:rsid w:val="00721510"/>
    <w:rsid w:val="00723B61"/>
    <w:rsid w:val="00724E16"/>
    <w:rsid w:val="0072714F"/>
    <w:rsid w:val="007274AE"/>
    <w:rsid w:val="00730283"/>
    <w:rsid w:val="00733DF4"/>
    <w:rsid w:val="00734296"/>
    <w:rsid w:val="00734AFA"/>
    <w:rsid w:val="00735A72"/>
    <w:rsid w:val="00735C0C"/>
    <w:rsid w:val="00736A8B"/>
    <w:rsid w:val="00737081"/>
    <w:rsid w:val="00737CB2"/>
    <w:rsid w:val="00740997"/>
    <w:rsid w:val="00741524"/>
    <w:rsid w:val="00741A48"/>
    <w:rsid w:val="00741D4D"/>
    <w:rsid w:val="0074404E"/>
    <w:rsid w:val="00745FBF"/>
    <w:rsid w:val="007461D7"/>
    <w:rsid w:val="00747A39"/>
    <w:rsid w:val="00747D2D"/>
    <w:rsid w:val="007510BC"/>
    <w:rsid w:val="007515BD"/>
    <w:rsid w:val="00751B85"/>
    <w:rsid w:val="00751E11"/>
    <w:rsid w:val="00751E59"/>
    <w:rsid w:val="00752F58"/>
    <w:rsid w:val="00752FC8"/>
    <w:rsid w:val="0075518A"/>
    <w:rsid w:val="00760011"/>
    <w:rsid w:val="00760047"/>
    <w:rsid w:val="0076140D"/>
    <w:rsid w:val="00764275"/>
    <w:rsid w:val="00764799"/>
    <w:rsid w:val="0076589A"/>
    <w:rsid w:val="00766BA5"/>
    <w:rsid w:val="00770F9A"/>
    <w:rsid w:val="00774C30"/>
    <w:rsid w:val="0077699F"/>
    <w:rsid w:val="007809E6"/>
    <w:rsid w:val="007846A9"/>
    <w:rsid w:val="0078520F"/>
    <w:rsid w:val="0078593F"/>
    <w:rsid w:val="00790262"/>
    <w:rsid w:val="007930DE"/>
    <w:rsid w:val="0079330D"/>
    <w:rsid w:val="00795B8E"/>
    <w:rsid w:val="00795FE8"/>
    <w:rsid w:val="00797893"/>
    <w:rsid w:val="00797C6D"/>
    <w:rsid w:val="007A3328"/>
    <w:rsid w:val="007A5836"/>
    <w:rsid w:val="007A5C13"/>
    <w:rsid w:val="007A74C3"/>
    <w:rsid w:val="007B01A4"/>
    <w:rsid w:val="007B0740"/>
    <w:rsid w:val="007B3322"/>
    <w:rsid w:val="007B4119"/>
    <w:rsid w:val="007B4D54"/>
    <w:rsid w:val="007B53DA"/>
    <w:rsid w:val="007B59C3"/>
    <w:rsid w:val="007C0153"/>
    <w:rsid w:val="007C07F7"/>
    <w:rsid w:val="007C1BAB"/>
    <w:rsid w:val="007C3987"/>
    <w:rsid w:val="007C4E1A"/>
    <w:rsid w:val="007C52AD"/>
    <w:rsid w:val="007C6AF0"/>
    <w:rsid w:val="007C76AB"/>
    <w:rsid w:val="007D2753"/>
    <w:rsid w:val="007D2814"/>
    <w:rsid w:val="007D2C26"/>
    <w:rsid w:val="007D3254"/>
    <w:rsid w:val="007D45EB"/>
    <w:rsid w:val="007D7925"/>
    <w:rsid w:val="007D7E55"/>
    <w:rsid w:val="007E1520"/>
    <w:rsid w:val="007E1A4E"/>
    <w:rsid w:val="007E29E8"/>
    <w:rsid w:val="007E347E"/>
    <w:rsid w:val="007E3F3A"/>
    <w:rsid w:val="007E54F0"/>
    <w:rsid w:val="007E7996"/>
    <w:rsid w:val="007E79DD"/>
    <w:rsid w:val="007F0527"/>
    <w:rsid w:val="007F0F71"/>
    <w:rsid w:val="007F14CF"/>
    <w:rsid w:val="007F1AB7"/>
    <w:rsid w:val="007F1FAD"/>
    <w:rsid w:val="007F20BE"/>
    <w:rsid w:val="007F2329"/>
    <w:rsid w:val="007F2E5D"/>
    <w:rsid w:val="007F2F54"/>
    <w:rsid w:val="007F53A7"/>
    <w:rsid w:val="007F70F2"/>
    <w:rsid w:val="007F73E0"/>
    <w:rsid w:val="00800200"/>
    <w:rsid w:val="00802BDD"/>
    <w:rsid w:val="008045E8"/>
    <w:rsid w:val="00805901"/>
    <w:rsid w:val="0081046D"/>
    <w:rsid w:val="00810B6F"/>
    <w:rsid w:val="0081153F"/>
    <w:rsid w:val="008115C8"/>
    <w:rsid w:val="00812073"/>
    <w:rsid w:val="00814251"/>
    <w:rsid w:val="00815C10"/>
    <w:rsid w:val="00817027"/>
    <w:rsid w:val="0082260C"/>
    <w:rsid w:val="00825B23"/>
    <w:rsid w:val="00826859"/>
    <w:rsid w:val="00832B90"/>
    <w:rsid w:val="00833149"/>
    <w:rsid w:val="0083386F"/>
    <w:rsid w:val="008348D1"/>
    <w:rsid w:val="00836D55"/>
    <w:rsid w:val="00837F9D"/>
    <w:rsid w:val="00843029"/>
    <w:rsid w:val="008450B5"/>
    <w:rsid w:val="008451F1"/>
    <w:rsid w:val="0084796A"/>
    <w:rsid w:val="00850597"/>
    <w:rsid w:val="00851176"/>
    <w:rsid w:val="008517A5"/>
    <w:rsid w:val="00851FA7"/>
    <w:rsid w:val="00852D4C"/>
    <w:rsid w:val="0085383F"/>
    <w:rsid w:val="00855DE3"/>
    <w:rsid w:val="00856606"/>
    <w:rsid w:val="00857689"/>
    <w:rsid w:val="00860BC8"/>
    <w:rsid w:val="00863F65"/>
    <w:rsid w:val="008648F6"/>
    <w:rsid w:val="00864CF9"/>
    <w:rsid w:val="00871880"/>
    <w:rsid w:val="00871F37"/>
    <w:rsid w:val="0087258B"/>
    <w:rsid w:val="008735D4"/>
    <w:rsid w:val="0087488B"/>
    <w:rsid w:val="008765C9"/>
    <w:rsid w:val="00876ABA"/>
    <w:rsid w:val="00877EF6"/>
    <w:rsid w:val="00880AB0"/>
    <w:rsid w:val="008825E4"/>
    <w:rsid w:val="00885215"/>
    <w:rsid w:val="0088691E"/>
    <w:rsid w:val="00890A70"/>
    <w:rsid w:val="00896AFB"/>
    <w:rsid w:val="0089789D"/>
    <w:rsid w:val="00897F04"/>
    <w:rsid w:val="008A18FB"/>
    <w:rsid w:val="008A1AC5"/>
    <w:rsid w:val="008A396B"/>
    <w:rsid w:val="008A4C29"/>
    <w:rsid w:val="008A4E6F"/>
    <w:rsid w:val="008A5386"/>
    <w:rsid w:val="008B050A"/>
    <w:rsid w:val="008B1C7A"/>
    <w:rsid w:val="008B4300"/>
    <w:rsid w:val="008B4E34"/>
    <w:rsid w:val="008B553D"/>
    <w:rsid w:val="008C0716"/>
    <w:rsid w:val="008C07E4"/>
    <w:rsid w:val="008C2043"/>
    <w:rsid w:val="008C4F8B"/>
    <w:rsid w:val="008C513C"/>
    <w:rsid w:val="008C68D5"/>
    <w:rsid w:val="008D1E9E"/>
    <w:rsid w:val="008D228B"/>
    <w:rsid w:val="008D266F"/>
    <w:rsid w:val="008D57FD"/>
    <w:rsid w:val="008D69E2"/>
    <w:rsid w:val="008D6AB5"/>
    <w:rsid w:val="008E09FA"/>
    <w:rsid w:val="008E0C59"/>
    <w:rsid w:val="008E27D0"/>
    <w:rsid w:val="008E2BBC"/>
    <w:rsid w:val="008E32B4"/>
    <w:rsid w:val="008E4658"/>
    <w:rsid w:val="008E6EA5"/>
    <w:rsid w:val="008E7CEA"/>
    <w:rsid w:val="008F1257"/>
    <w:rsid w:val="008F31C3"/>
    <w:rsid w:val="008F7EB9"/>
    <w:rsid w:val="009000FB"/>
    <w:rsid w:val="009042E5"/>
    <w:rsid w:val="00905263"/>
    <w:rsid w:val="009066A8"/>
    <w:rsid w:val="00907126"/>
    <w:rsid w:val="00911DB1"/>
    <w:rsid w:val="00914B17"/>
    <w:rsid w:val="009153A7"/>
    <w:rsid w:val="00917D90"/>
    <w:rsid w:val="009200FB"/>
    <w:rsid w:val="00921D13"/>
    <w:rsid w:val="00921EAF"/>
    <w:rsid w:val="00922124"/>
    <w:rsid w:val="00923024"/>
    <w:rsid w:val="0092394B"/>
    <w:rsid w:val="00923AE7"/>
    <w:rsid w:val="00924601"/>
    <w:rsid w:val="009264A7"/>
    <w:rsid w:val="00926E88"/>
    <w:rsid w:val="00927919"/>
    <w:rsid w:val="00931242"/>
    <w:rsid w:val="00931764"/>
    <w:rsid w:val="00933D7B"/>
    <w:rsid w:val="0093504C"/>
    <w:rsid w:val="00935178"/>
    <w:rsid w:val="00935D56"/>
    <w:rsid w:val="0093709F"/>
    <w:rsid w:val="00940887"/>
    <w:rsid w:val="009408C4"/>
    <w:rsid w:val="0095048D"/>
    <w:rsid w:val="00950A86"/>
    <w:rsid w:val="009548B3"/>
    <w:rsid w:val="00956317"/>
    <w:rsid w:val="009565ED"/>
    <w:rsid w:val="00957904"/>
    <w:rsid w:val="00957E8D"/>
    <w:rsid w:val="00957EA6"/>
    <w:rsid w:val="00962124"/>
    <w:rsid w:val="00963F05"/>
    <w:rsid w:val="00965BF7"/>
    <w:rsid w:val="00965E1D"/>
    <w:rsid w:val="00967C35"/>
    <w:rsid w:val="00970B4A"/>
    <w:rsid w:val="009724AE"/>
    <w:rsid w:val="00972571"/>
    <w:rsid w:val="009729F7"/>
    <w:rsid w:val="0097378C"/>
    <w:rsid w:val="00974AEE"/>
    <w:rsid w:val="0097567C"/>
    <w:rsid w:val="00975C5A"/>
    <w:rsid w:val="00976780"/>
    <w:rsid w:val="00977F20"/>
    <w:rsid w:val="00982967"/>
    <w:rsid w:val="009837EA"/>
    <w:rsid w:val="00983874"/>
    <w:rsid w:val="009854DC"/>
    <w:rsid w:val="009858C8"/>
    <w:rsid w:val="00986037"/>
    <w:rsid w:val="0098738E"/>
    <w:rsid w:val="00990BD6"/>
    <w:rsid w:val="00991682"/>
    <w:rsid w:val="00995D8C"/>
    <w:rsid w:val="00996FD3"/>
    <w:rsid w:val="00997B2C"/>
    <w:rsid w:val="009A5534"/>
    <w:rsid w:val="009B0816"/>
    <w:rsid w:val="009B0897"/>
    <w:rsid w:val="009B256D"/>
    <w:rsid w:val="009B4AE6"/>
    <w:rsid w:val="009B55ED"/>
    <w:rsid w:val="009B5BE4"/>
    <w:rsid w:val="009B6401"/>
    <w:rsid w:val="009B69D4"/>
    <w:rsid w:val="009B6A8C"/>
    <w:rsid w:val="009C4C21"/>
    <w:rsid w:val="009C6907"/>
    <w:rsid w:val="009D21ED"/>
    <w:rsid w:val="009D2338"/>
    <w:rsid w:val="009D2680"/>
    <w:rsid w:val="009D29CE"/>
    <w:rsid w:val="009D5822"/>
    <w:rsid w:val="009E07D7"/>
    <w:rsid w:val="009E1E2D"/>
    <w:rsid w:val="009E2ED1"/>
    <w:rsid w:val="009E5F42"/>
    <w:rsid w:val="009E66B7"/>
    <w:rsid w:val="009F0C11"/>
    <w:rsid w:val="009F10C1"/>
    <w:rsid w:val="009F39AD"/>
    <w:rsid w:val="009F4315"/>
    <w:rsid w:val="009F5862"/>
    <w:rsid w:val="009F796B"/>
    <w:rsid w:val="00A00379"/>
    <w:rsid w:val="00A027D6"/>
    <w:rsid w:val="00A03BF5"/>
    <w:rsid w:val="00A04761"/>
    <w:rsid w:val="00A04837"/>
    <w:rsid w:val="00A056D4"/>
    <w:rsid w:val="00A059BA"/>
    <w:rsid w:val="00A06826"/>
    <w:rsid w:val="00A06E30"/>
    <w:rsid w:val="00A070BF"/>
    <w:rsid w:val="00A1073B"/>
    <w:rsid w:val="00A116C6"/>
    <w:rsid w:val="00A11B52"/>
    <w:rsid w:val="00A12167"/>
    <w:rsid w:val="00A12712"/>
    <w:rsid w:val="00A130E4"/>
    <w:rsid w:val="00A135C7"/>
    <w:rsid w:val="00A13C58"/>
    <w:rsid w:val="00A15CF7"/>
    <w:rsid w:val="00A16C3F"/>
    <w:rsid w:val="00A20675"/>
    <w:rsid w:val="00A223FB"/>
    <w:rsid w:val="00A2362B"/>
    <w:rsid w:val="00A24793"/>
    <w:rsid w:val="00A263C8"/>
    <w:rsid w:val="00A27E7B"/>
    <w:rsid w:val="00A32613"/>
    <w:rsid w:val="00A359DE"/>
    <w:rsid w:val="00A403B5"/>
    <w:rsid w:val="00A40803"/>
    <w:rsid w:val="00A4297F"/>
    <w:rsid w:val="00A4337A"/>
    <w:rsid w:val="00A44F20"/>
    <w:rsid w:val="00A4792C"/>
    <w:rsid w:val="00A51217"/>
    <w:rsid w:val="00A518AE"/>
    <w:rsid w:val="00A51A0C"/>
    <w:rsid w:val="00A52BC9"/>
    <w:rsid w:val="00A54292"/>
    <w:rsid w:val="00A561D4"/>
    <w:rsid w:val="00A61479"/>
    <w:rsid w:val="00A62D4B"/>
    <w:rsid w:val="00A66C1F"/>
    <w:rsid w:val="00A6764B"/>
    <w:rsid w:val="00A67A29"/>
    <w:rsid w:val="00A70C79"/>
    <w:rsid w:val="00A737A2"/>
    <w:rsid w:val="00A73CFF"/>
    <w:rsid w:val="00A7674F"/>
    <w:rsid w:val="00A7777A"/>
    <w:rsid w:val="00A7790E"/>
    <w:rsid w:val="00A77AE2"/>
    <w:rsid w:val="00A77E81"/>
    <w:rsid w:val="00A80B37"/>
    <w:rsid w:val="00A81248"/>
    <w:rsid w:val="00A82E3E"/>
    <w:rsid w:val="00A83CB5"/>
    <w:rsid w:val="00A84EDD"/>
    <w:rsid w:val="00A87847"/>
    <w:rsid w:val="00A87CE2"/>
    <w:rsid w:val="00A91254"/>
    <w:rsid w:val="00A92897"/>
    <w:rsid w:val="00A95A60"/>
    <w:rsid w:val="00A971A3"/>
    <w:rsid w:val="00A97C13"/>
    <w:rsid w:val="00AA0746"/>
    <w:rsid w:val="00AA2E4D"/>
    <w:rsid w:val="00AA328D"/>
    <w:rsid w:val="00AA3544"/>
    <w:rsid w:val="00AA3562"/>
    <w:rsid w:val="00AA5CD5"/>
    <w:rsid w:val="00AA7B3C"/>
    <w:rsid w:val="00AB26FD"/>
    <w:rsid w:val="00AB28C0"/>
    <w:rsid w:val="00AB32DE"/>
    <w:rsid w:val="00AB37B4"/>
    <w:rsid w:val="00AB49BF"/>
    <w:rsid w:val="00AB518C"/>
    <w:rsid w:val="00AB5BF3"/>
    <w:rsid w:val="00AB7076"/>
    <w:rsid w:val="00AB7658"/>
    <w:rsid w:val="00AB7FC0"/>
    <w:rsid w:val="00AC0630"/>
    <w:rsid w:val="00AC52CD"/>
    <w:rsid w:val="00AC53C5"/>
    <w:rsid w:val="00AC5D1D"/>
    <w:rsid w:val="00AC6317"/>
    <w:rsid w:val="00AC7088"/>
    <w:rsid w:val="00AD1655"/>
    <w:rsid w:val="00AD3291"/>
    <w:rsid w:val="00AD3D98"/>
    <w:rsid w:val="00AD4603"/>
    <w:rsid w:val="00AD48E8"/>
    <w:rsid w:val="00AD5369"/>
    <w:rsid w:val="00AD618A"/>
    <w:rsid w:val="00AE0851"/>
    <w:rsid w:val="00AE2505"/>
    <w:rsid w:val="00AE6F80"/>
    <w:rsid w:val="00AE70E1"/>
    <w:rsid w:val="00AE7F34"/>
    <w:rsid w:val="00AF0B20"/>
    <w:rsid w:val="00AF0F23"/>
    <w:rsid w:val="00AF2A4E"/>
    <w:rsid w:val="00AF49B1"/>
    <w:rsid w:val="00AF66BF"/>
    <w:rsid w:val="00B0056A"/>
    <w:rsid w:val="00B00E6A"/>
    <w:rsid w:val="00B0301A"/>
    <w:rsid w:val="00B04F05"/>
    <w:rsid w:val="00B0585B"/>
    <w:rsid w:val="00B0606D"/>
    <w:rsid w:val="00B071DF"/>
    <w:rsid w:val="00B07AC2"/>
    <w:rsid w:val="00B1018C"/>
    <w:rsid w:val="00B1157B"/>
    <w:rsid w:val="00B135C2"/>
    <w:rsid w:val="00B14905"/>
    <w:rsid w:val="00B14AF0"/>
    <w:rsid w:val="00B15DA5"/>
    <w:rsid w:val="00B25862"/>
    <w:rsid w:val="00B25B52"/>
    <w:rsid w:val="00B27AAF"/>
    <w:rsid w:val="00B31131"/>
    <w:rsid w:val="00B358D6"/>
    <w:rsid w:val="00B36B5D"/>
    <w:rsid w:val="00B37BA8"/>
    <w:rsid w:val="00B4037E"/>
    <w:rsid w:val="00B42575"/>
    <w:rsid w:val="00B43422"/>
    <w:rsid w:val="00B436D6"/>
    <w:rsid w:val="00B43EAD"/>
    <w:rsid w:val="00B477A3"/>
    <w:rsid w:val="00B52183"/>
    <w:rsid w:val="00B5321E"/>
    <w:rsid w:val="00B53396"/>
    <w:rsid w:val="00B55664"/>
    <w:rsid w:val="00B56427"/>
    <w:rsid w:val="00B60363"/>
    <w:rsid w:val="00B62369"/>
    <w:rsid w:val="00B624B7"/>
    <w:rsid w:val="00B6586F"/>
    <w:rsid w:val="00B661CE"/>
    <w:rsid w:val="00B67DC9"/>
    <w:rsid w:val="00B67DE8"/>
    <w:rsid w:val="00B703E9"/>
    <w:rsid w:val="00B716C5"/>
    <w:rsid w:val="00B73195"/>
    <w:rsid w:val="00B74913"/>
    <w:rsid w:val="00B7739C"/>
    <w:rsid w:val="00B77C47"/>
    <w:rsid w:val="00B80E22"/>
    <w:rsid w:val="00B8199F"/>
    <w:rsid w:val="00B827E8"/>
    <w:rsid w:val="00B83476"/>
    <w:rsid w:val="00B83883"/>
    <w:rsid w:val="00B9291B"/>
    <w:rsid w:val="00B9757E"/>
    <w:rsid w:val="00BA28B0"/>
    <w:rsid w:val="00BA3539"/>
    <w:rsid w:val="00BA5A13"/>
    <w:rsid w:val="00BB0063"/>
    <w:rsid w:val="00BB1064"/>
    <w:rsid w:val="00BB1E6C"/>
    <w:rsid w:val="00BB1FEE"/>
    <w:rsid w:val="00BB22E3"/>
    <w:rsid w:val="00BB343C"/>
    <w:rsid w:val="00BB3D98"/>
    <w:rsid w:val="00BB5A12"/>
    <w:rsid w:val="00BB5A54"/>
    <w:rsid w:val="00BB6F29"/>
    <w:rsid w:val="00BC2EC3"/>
    <w:rsid w:val="00BC362E"/>
    <w:rsid w:val="00BC4663"/>
    <w:rsid w:val="00BC7AF3"/>
    <w:rsid w:val="00BD05D1"/>
    <w:rsid w:val="00BD2599"/>
    <w:rsid w:val="00BD2CF6"/>
    <w:rsid w:val="00BD54EB"/>
    <w:rsid w:val="00BD6979"/>
    <w:rsid w:val="00BE096F"/>
    <w:rsid w:val="00BE2BE4"/>
    <w:rsid w:val="00BE3D74"/>
    <w:rsid w:val="00BE7E92"/>
    <w:rsid w:val="00BE7E97"/>
    <w:rsid w:val="00BF0470"/>
    <w:rsid w:val="00BF1096"/>
    <w:rsid w:val="00BF2858"/>
    <w:rsid w:val="00BF29D5"/>
    <w:rsid w:val="00BF2F28"/>
    <w:rsid w:val="00BF4D78"/>
    <w:rsid w:val="00C03F19"/>
    <w:rsid w:val="00C07E2E"/>
    <w:rsid w:val="00C1341C"/>
    <w:rsid w:val="00C213D9"/>
    <w:rsid w:val="00C217BD"/>
    <w:rsid w:val="00C21E0D"/>
    <w:rsid w:val="00C23B83"/>
    <w:rsid w:val="00C251D5"/>
    <w:rsid w:val="00C338D1"/>
    <w:rsid w:val="00C42750"/>
    <w:rsid w:val="00C434A3"/>
    <w:rsid w:val="00C4447C"/>
    <w:rsid w:val="00C44827"/>
    <w:rsid w:val="00C45103"/>
    <w:rsid w:val="00C46A80"/>
    <w:rsid w:val="00C47C8C"/>
    <w:rsid w:val="00C47CFA"/>
    <w:rsid w:val="00C51F65"/>
    <w:rsid w:val="00C54116"/>
    <w:rsid w:val="00C557AC"/>
    <w:rsid w:val="00C63F8C"/>
    <w:rsid w:val="00C64C65"/>
    <w:rsid w:val="00C65324"/>
    <w:rsid w:val="00C66212"/>
    <w:rsid w:val="00C66528"/>
    <w:rsid w:val="00C67A78"/>
    <w:rsid w:val="00C74716"/>
    <w:rsid w:val="00C74C9F"/>
    <w:rsid w:val="00C77E70"/>
    <w:rsid w:val="00C8013F"/>
    <w:rsid w:val="00C83CC0"/>
    <w:rsid w:val="00C84394"/>
    <w:rsid w:val="00C85C79"/>
    <w:rsid w:val="00C9027A"/>
    <w:rsid w:val="00C90734"/>
    <w:rsid w:val="00C915F0"/>
    <w:rsid w:val="00C9212A"/>
    <w:rsid w:val="00C927B0"/>
    <w:rsid w:val="00C941B5"/>
    <w:rsid w:val="00C94679"/>
    <w:rsid w:val="00C947E2"/>
    <w:rsid w:val="00C94AF8"/>
    <w:rsid w:val="00CA06DE"/>
    <w:rsid w:val="00CA634F"/>
    <w:rsid w:val="00CA70E2"/>
    <w:rsid w:val="00CB1AC4"/>
    <w:rsid w:val="00CB4A61"/>
    <w:rsid w:val="00CB550A"/>
    <w:rsid w:val="00CC1508"/>
    <w:rsid w:val="00CC18DE"/>
    <w:rsid w:val="00CC3265"/>
    <w:rsid w:val="00CC49E4"/>
    <w:rsid w:val="00CC7132"/>
    <w:rsid w:val="00CD3609"/>
    <w:rsid w:val="00CD3D66"/>
    <w:rsid w:val="00CD40AC"/>
    <w:rsid w:val="00CD48DF"/>
    <w:rsid w:val="00CD4F92"/>
    <w:rsid w:val="00CD5D92"/>
    <w:rsid w:val="00CD6A95"/>
    <w:rsid w:val="00CE47B5"/>
    <w:rsid w:val="00CF3403"/>
    <w:rsid w:val="00CF343D"/>
    <w:rsid w:val="00CF469F"/>
    <w:rsid w:val="00D01D02"/>
    <w:rsid w:val="00D029F0"/>
    <w:rsid w:val="00D06A6E"/>
    <w:rsid w:val="00D07058"/>
    <w:rsid w:val="00D1158D"/>
    <w:rsid w:val="00D133EF"/>
    <w:rsid w:val="00D1536E"/>
    <w:rsid w:val="00D164C1"/>
    <w:rsid w:val="00D20E47"/>
    <w:rsid w:val="00D21C25"/>
    <w:rsid w:val="00D22573"/>
    <w:rsid w:val="00D24ED6"/>
    <w:rsid w:val="00D26405"/>
    <w:rsid w:val="00D26C99"/>
    <w:rsid w:val="00D3192D"/>
    <w:rsid w:val="00D32111"/>
    <w:rsid w:val="00D3291E"/>
    <w:rsid w:val="00D35BD5"/>
    <w:rsid w:val="00D42821"/>
    <w:rsid w:val="00D42C6D"/>
    <w:rsid w:val="00D43D7C"/>
    <w:rsid w:val="00D43E49"/>
    <w:rsid w:val="00D44250"/>
    <w:rsid w:val="00D452D0"/>
    <w:rsid w:val="00D46BB8"/>
    <w:rsid w:val="00D47365"/>
    <w:rsid w:val="00D512A1"/>
    <w:rsid w:val="00D522A9"/>
    <w:rsid w:val="00D53A9F"/>
    <w:rsid w:val="00D53E95"/>
    <w:rsid w:val="00D542D1"/>
    <w:rsid w:val="00D548AD"/>
    <w:rsid w:val="00D551BF"/>
    <w:rsid w:val="00D55753"/>
    <w:rsid w:val="00D55AAA"/>
    <w:rsid w:val="00D55B46"/>
    <w:rsid w:val="00D561DD"/>
    <w:rsid w:val="00D6059B"/>
    <w:rsid w:val="00D6162E"/>
    <w:rsid w:val="00D61F33"/>
    <w:rsid w:val="00D63FD0"/>
    <w:rsid w:val="00D664F5"/>
    <w:rsid w:val="00D67549"/>
    <w:rsid w:val="00D67B79"/>
    <w:rsid w:val="00D7155B"/>
    <w:rsid w:val="00D71A77"/>
    <w:rsid w:val="00D730FA"/>
    <w:rsid w:val="00D75A65"/>
    <w:rsid w:val="00D80FD4"/>
    <w:rsid w:val="00D84348"/>
    <w:rsid w:val="00D86F86"/>
    <w:rsid w:val="00D87889"/>
    <w:rsid w:val="00D90375"/>
    <w:rsid w:val="00D90EA4"/>
    <w:rsid w:val="00D95BFC"/>
    <w:rsid w:val="00D9766E"/>
    <w:rsid w:val="00DA43F9"/>
    <w:rsid w:val="00DA4B22"/>
    <w:rsid w:val="00DA5A26"/>
    <w:rsid w:val="00DA69BD"/>
    <w:rsid w:val="00DA777A"/>
    <w:rsid w:val="00DB045B"/>
    <w:rsid w:val="00DB4BA4"/>
    <w:rsid w:val="00DB567E"/>
    <w:rsid w:val="00DB5BA3"/>
    <w:rsid w:val="00DB5C17"/>
    <w:rsid w:val="00DB60D1"/>
    <w:rsid w:val="00DB68ED"/>
    <w:rsid w:val="00DC32BE"/>
    <w:rsid w:val="00DC3DA3"/>
    <w:rsid w:val="00DC4005"/>
    <w:rsid w:val="00DC5A40"/>
    <w:rsid w:val="00DC6E3B"/>
    <w:rsid w:val="00DC724A"/>
    <w:rsid w:val="00DD1721"/>
    <w:rsid w:val="00DD569E"/>
    <w:rsid w:val="00DD6B58"/>
    <w:rsid w:val="00DD721D"/>
    <w:rsid w:val="00DD7A47"/>
    <w:rsid w:val="00DE0614"/>
    <w:rsid w:val="00DE1387"/>
    <w:rsid w:val="00DE172B"/>
    <w:rsid w:val="00DE2E81"/>
    <w:rsid w:val="00DE355C"/>
    <w:rsid w:val="00DE426B"/>
    <w:rsid w:val="00DE4676"/>
    <w:rsid w:val="00DE5906"/>
    <w:rsid w:val="00DE5A63"/>
    <w:rsid w:val="00DE62AE"/>
    <w:rsid w:val="00DE676F"/>
    <w:rsid w:val="00DE6B36"/>
    <w:rsid w:val="00DF0414"/>
    <w:rsid w:val="00DF20C4"/>
    <w:rsid w:val="00DF430C"/>
    <w:rsid w:val="00DF46A7"/>
    <w:rsid w:val="00E00906"/>
    <w:rsid w:val="00E0604A"/>
    <w:rsid w:val="00E07D99"/>
    <w:rsid w:val="00E10A26"/>
    <w:rsid w:val="00E11007"/>
    <w:rsid w:val="00E14868"/>
    <w:rsid w:val="00E14AE7"/>
    <w:rsid w:val="00E213D3"/>
    <w:rsid w:val="00E268DE"/>
    <w:rsid w:val="00E3055B"/>
    <w:rsid w:val="00E32485"/>
    <w:rsid w:val="00E33C43"/>
    <w:rsid w:val="00E3479A"/>
    <w:rsid w:val="00E35D0D"/>
    <w:rsid w:val="00E36014"/>
    <w:rsid w:val="00E365FD"/>
    <w:rsid w:val="00E36792"/>
    <w:rsid w:val="00E37325"/>
    <w:rsid w:val="00E40B5E"/>
    <w:rsid w:val="00E43795"/>
    <w:rsid w:val="00E44E18"/>
    <w:rsid w:val="00E477D0"/>
    <w:rsid w:val="00E52AB4"/>
    <w:rsid w:val="00E562B9"/>
    <w:rsid w:val="00E56C0A"/>
    <w:rsid w:val="00E60300"/>
    <w:rsid w:val="00E6067B"/>
    <w:rsid w:val="00E64DAE"/>
    <w:rsid w:val="00E65727"/>
    <w:rsid w:val="00E71678"/>
    <w:rsid w:val="00E71CCF"/>
    <w:rsid w:val="00E72290"/>
    <w:rsid w:val="00E72F83"/>
    <w:rsid w:val="00E73ECB"/>
    <w:rsid w:val="00E8550D"/>
    <w:rsid w:val="00E85A64"/>
    <w:rsid w:val="00E86AD6"/>
    <w:rsid w:val="00E92CC1"/>
    <w:rsid w:val="00EA04B1"/>
    <w:rsid w:val="00EA0515"/>
    <w:rsid w:val="00EA1273"/>
    <w:rsid w:val="00EA3BA1"/>
    <w:rsid w:val="00EA5B64"/>
    <w:rsid w:val="00EB1BD9"/>
    <w:rsid w:val="00EC0517"/>
    <w:rsid w:val="00EC2140"/>
    <w:rsid w:val="00EC2468"/>
    <w:rsid w:val="00EC2BD7"/>
    <w:rsid w:val="00EC3E0B"/>
    <w:rsid w:val="00EC5678"/>
    <w:rsid w:val="00EC604A"/>
    <w:rsid w:val="00ED0855"/>
    <w:rsid w:val="00ED38D3"/>
    <w:rsid w:val="00ED44B3"/>
    <w:rsid w:val="00ED5A3B"/>
    <w:rsid w:val="00ED68B7"/>
    <w:rsid w:val="00ED791F"/>
    <w:rsid w:val="00EE413A"/>
    <w:rsid w:val="00EE4867"/>
    <w:rsid w:val="00EE4888"/>
    <w:rsid w:val="00EE53DF"/>
    <w:rsid w:val="00EE5B44"/>
    <w:rsid w:val="00EE7023"/>
    <w:rsid w:val="00EF0CF7"/>
    <w:rsid w:val="00EF2B69"/>
    <w:rsid w:val="00EF473C"/>
    <w:rsid w:val="00EF5EBE"/>
    <w:rsid w:val="00EF6637"/>
    <w:rsid w:val="00EF743D"/>
    <w:rsid w:val="00F02A54"/>
    <w:rsid w:val="00F03892"/>
    <w:rsid w:val="00F03D02"/>
    <w:rsid w:val="00F0533B"/>
    <w:rsid w:val="00F05590"/>
    <w:rsid w:val="00F0667E"/>
    <w:rsid w:val="00F10EDD"/>
    <w:rsid w:val="00F11D63"/>
    <w:rsid w:val="00F145DD"/>
    <w:rsid w:val="00F148D2"/>
    <w:rsid w:val="00F14A9F"/>
    <w:rsid w:val="00F162F7"/>
    <w:rsid w:val="00F16C73"/>
    <w:rsid w:val="00F16DCB"/>
    <w:rsid w:val="00F2399C"/>
    <w:rsid w:val="00F24998"/>
    <w:rsid w:val="00F278F5"/>
    <w:rsid w:val="00F27BD6"/>
    <w:rsid w:val="00F31CF6"/>
    <w:rsid w:val="00F31EC8"/>
    <w:rsid w:val="00F34A46"/>
    <w:rsid w:val="00F4097C"/>
    <w:rsid w:val="00F436AD"/>
    <w:rsid w:val="00F46C2F"/>
    <w:rsid w:val="00F46C64"/>
    <w:rsid w:val="00F521C4"/>
    <w:rsid w:val="00F5571D"/>
    <w:rsid w:val="00F5743C"/>
    <w:rsid w:val="00F701FC"/>
    <w:rsid w:val="00F70E09"/>
    <w:rsid w:val="00F719A6"/>
    <w:rsid w:val="00F71A86"/>
    <w:rsid w:val="00F7241F"/>
    <w:rsid w:val="00F72611"/>
    <w:rsid w:val="00F72965"/>
    <w:rsid w:val="00F72D58"/>
    <w:rsid w:val="00F749AC"/>
    <w:rsid w:val="00F74A79"/>
    <w:rsid w:val="00F76C13"/>
    <w:rsid w:val="00F804A2"/>
    <w:rsid w:val="00F80FA4"/>
    <w:rsid w:val="00F81DEC"/>
    <w:rsid w:val="00F82641"/>
    <w:rsid w:val="00F82F73"/>
    <w:rsid w:val="00F842CE"/>
    <w:rsid w:val="00F85A7F"/>
    <w:rsid w:val="00F96C79"/>
    <w:rsid w:val="00FA2FC5"/>
    <w:rsid w:val="00FA7550"/>
    <w:rsid w:val="00FB04A4"/>
    <w:rsid w:val="00FB0B28"/>
    <w:rsid w:val="00FB306E"/>
    <w:rsid w:val="00FB54D3"/>
    <w:rsid w:val="00FB6321"/>
    <w:rsid w:val="00FB65B8"/>
    <w:rsid w:val="00FB78BF"/>
    <w:rsid w:val="00FC3350"/>
    <w:rsid w:val="00FC49AE"/>
    <w:rsid w:val="00FC4B2E"/>
    <w:rsid w:val="00FC6DB8"/>
    <w:rsid w:val="00FD2F4B"/>
    <w:rsid w:val="00FD2FC3"/>
    <w:rsid w:val="00FD34FC"/>
    <w:rsid w:val="00FD3887"/>
    <w:rsid w:val="00FD5663"/>
    <w:rsid w:val="00FE12C3"/>
    <w:rsid w:val="00FE19F2"/>
    <w:rsid w:val="00FE1CCA"/>
    <w:rsid w:val="00FE59DF"/>
    <w:rsid w:val="00FE5DF1"/>
    <w:rsid w:val="00FF1285"/>
    <w:rsid w:val="00FF21D6"/>
    <w:rsid w:val="00FF7FD0"/>
    <w:rsid w:val="0147DE4C"/>
    <w:rsid w:val="01B71742"/>
    <w:rsid w:val="01BE153F"/>
    <w:rsid w:val="01F774ED"/>
    <w:rsid w:val="020D0482"/>
    <w:rsid w:val="0211F03E"/>
    <w:rsid w:val="0228D026"/>
    <w:rsid w:val="022E41EB"/>
    <w:rsid w:val="025FE7FA"/>
    <w:rsid w:val="028FCAEA"/>
    <w:rsid w:val="02D40B79"/>
    <w:rsid w:val="03B5AC36"/>
    <w:rsid w:val="04041F2E"/>
    <w:rsid w:val="042795C1"/>
    <w:rsid w:val="046F905F"/>
    <w:rsid w:val="04856C95"/>
    <w:rsid w:val="04AADEC1"/>
    <w:rsid w:val="04E6B662"/>
    <w:rsid w:val="04F54C5D"/>
    <w:rsid w:val="04F55504"/>
    <w:rsid w:val="0502D6A7"/>
    <w:rsid w:val="05F0EA1D"/>
    <w:rsid w:val="0648F635"/>
    <w:rsid w:val="06A79943"/>
    <w:rsid w:val="06C8729B"/>
    <w:rsid w:val="06E33D46"/>
    <w:rsid w:val="06ECF14D"/>
    <w:rsid w:val="073AAD0E"/>
    <w:rsid w:val="074852EF"/>
    <w:rsid w:val="07551463"/>
    <w:rsid w:val="075C27BB"/>
    <w:rsid w:val="075D718D"/>
    <w:rsid w:val="07721FC7"/>
    <w:rsid w:val="07729FCE"/>
    <w:rsid w:val="0784BE1A"/>
    <w:rsid w:val="07C23B25"/>
    <w:rsid w:val="081F60FB"/>
    <w:rsid w:val="0824CB1B"/>
    <w:rsid w:val="08265E6D"/>
    <w:rsid w:val="086F1F11"/>
    <w:rsid w:val="08807CD5"/>
    <w:rsid w:val="09837F63"/>
    <w:rsid w:val="0A3C3401"/>
    <w:rsid w:val="0A6DD5E6"/>
    <w:rsid w:val="0A83AB05"/>
    <w:rsid w:val="0B5B01D3"/>
    <w:rsid w:val="0B7AF821"/>
    <w:rsid w:val="0B9DAB7A"/>
    <w:rsid w:val="0CC4931E"/>
    <w:rsid w:val="0CE1DD04"/>
    <w:rsid w:val="0D30A03D"/>
    <w:rsid w:val="0D6AC1A0"/>
    <w:rsid w:val="0D6B2AD8"/>
    <w:rsid w:val="0DD85C75"/>
    <w:rsid w:val="0E13F10C"/>
    <w:rsid w:val="0E6B4F83"/>
    <w:rsid w:val="0E96DD4D"/>
    <w:rsid w:val="0EA96459"/>
    <w:rsid w:val="0EC5148A"/>
    <w:rsid w:val="0F069EA3"/>
    <w:rsid w:val="0F6BE686"/>
    <w:rsid w:val="0F871A00"/>
    <w:rsid w:val="0F8C6126"/>
    <w:rsid w:val="0FB74F8A"/>
    <w:rsid w:val="102B857D"/>
    <w:rsid w:val="1052D008"/>
    <w:rsid w:val="1055F9D1"/>
    <w:rsid w:val="1063A55B"/>
    <w:rsid w:val="10A227F1"/>
    <w:rsid w:val="10D1CEB7"/>
    <w:rsid w:val="11063399"/>
    <w:rsid w:val="112A9401"/>
    <w:rsid w:val="114F7CC5"/>
    <w:rsid w:val="115BFA55"/>
    <w:rsid w:val="11EECD06"/>
    <w:rsid w:val="1240CFEB"/>
    <w:rsid w:val="124B6D2D"/>
    <w:rsid w:val="1251239A"/>
    <w:rsid w:val="12A48A93"/>
    <w:rsid w:val="132B81A2"/>
    <w:rsid w:val="136E22C5"/>
    <w:rsid w:val="137F3F70"/>
    <w:rsid w:val="13D993E9"/>
    <w:rsid w:val="15006C90"/>
    <w:rsid w:val="153A9B5D"/>
    <w:rsid w:val="156933EF"/>
    <w:rsid w:val="163FC866"/>
    <w:rsid w:val="167F322F"/>
    <w:rsid w:val="16CA6994"/>
    <w:rsid w:val="16F2B113"/>
    <w:rsid w:val="170DB334"/>
    <w:rsid w:val="17D3BBBB"/>
    <w:rsid w:val="180B9E84"/>
    <w:rsid w:val="184A0723"/>
    <w:rsid w:val="18B41EE3"/>
    <w:rsid w:val="1972405F"/>
    <w:rsid w:val="199030E0"/>
    <w:rsid w:val="19DD5712"/>
    <w:rsid w:val="1A3E1272"/>
    <w:rsid w:val="1A8D2C63"/>
    <w:rsid w:val="1A8DFFCE"/>
    <w:rsid w:val="1A9BD63B"/>
    <w:rsid w:val="1ABB9058"/>
    <w:rsid w:val="1B0A62E9"/>
    <w:rsid w:val="1BB09309"/>
    <w:rsid w:val="1BB8B24B"/>
    <w:rsid w:val="1BC21D41"/>
    <w:rsid w:val="1C1D7B64"/>
    <w:rsid w:val="1C221F10"/>
    <w:rsid w:val="1C766512"/>
    <w:rsid w:val="1CB7B09E"/>
    <w:rsid w:val="1CD6816F"/>
    <w:rsid w:val="1CE11129"/>
    <w:rsid w:val="1D045E33"/>
    <w:rsid w:val="1E190E1B"/>
    <w:rsid w:val="1E192B8E"/>
    <w:rsid w:val="1E605489"/>
    <w:rsid w:val="1E648AD4"/>
    <w:rsid w:val="1EA27B65"/>
    <w:rsid w:val="1F48E885"/>
    <w:rsid w:val="1FA61B4C"/>
    <w:rsid w:val="20055020"/>
    <w:rsid w:val="20718777"/>
    <w:rsid w:val="213D44DF"/>
    <w:rsid w:val="21BAE779"/>
    <w:rsid w:val="21CE466E"/>
    <w:rsid w:val="21E16440"/>
    <w:rsid w:val="2250F405"/>
    <w:rsid w:val="227F83A5"/>
    <w:rsid w:val="2318F0FD"/>
    <w:rsid w:val="232615FE"/>
    <w:rsid w:val="2372EE61"/>
    <w:rsid w:val="2390F830"/>
    <w:rsid w:val="239A9ECE"/>
    <w:rsid w:val="23A88AD6"/>
    <w:rsid w:val="2473A813"/>
    <w:rsid w:val="24758DE6"/>
    <w:rsid w:val="24952CE5"/>
    <w:rsid w:val="24C5E072"/>
    <w:rsid w:val="24E5EBB3"/>
    <w:rsid w:val="250A5191"/>
    <w:rsid w:val="2526F9DE"/>
    <w:rsid w:val="25324E7E"/>
    <w:rsid w:val="25E0850F"/>
    <w:rsid w:val="25E2544B"/>
    <w:rsid w:val="268F057C"/>
    <w:rsid w:val="26C19EC5"/>
    <w:rsid w:val="27372DD3"/>
    <w:rsid w:val="277120EE"/>
    <w:rsid w:val="2798159C"/>
    <w:rsid w:val="280BA253"/>
    <w:rsid w:val="28265738"/>
    <w:rsid w:val="289ED2A4"/>
    <w:rsid w:val="294B26DD"/>
    <w:rsid w:val="297DA4CE"/>
    <w:rsid w:val="2985D33E"/>
    <w:rsid w:val="299D7C98"/>
    <w:rsid w:val="29EDC22E"/>
    <w:rsid w:val="2A5D1D2A"/>
    <w:rsid w:val="2A6697E7"/>
    <w:rsid w:val="2A77FB57"/>
    <w:rsid w:val="2A9DCEA7"/>
    <w:rsid w:val="2C490029"/>
    <w:rsid w:val="2C6D0B24"/>
    <w:rsid w:val="2C94E22B"/>
    <w:rsid w:val="2CAFAEE0"/>
    <w:rsid w:val="2D2EA778"/>
    <w:rsid w:val="2D671F8A"/>
    <w:rsid w:val="2D89DD0A"/>
    <w:rsid w:val="2DAC7E80"/>
    <w:rsid w:val="2DB3FFAC"/>
    <w:rsid w:val="2DD660BC"/>
    <w:rsid w:val="2E004F18"/>
    <w:rsid w:val="2E473EA4"/>
    <w:rsid w:val="2E64C7D1"/>
    <w:rsid w:val="2EAD202D"/>
    <w:rsid w:val="2EF4DDDB"/>
    <w:rsid w:val="2F74E3CE"/>
    <w:rsid w:val="2FFF9923"/>
    <w:rsid w:val="3098D589"/>
    <w:rsid w:val="31044207"/>
    <w:rsid w:val="310F1D47"/>
    <w:rsid w:val="313109F9"/>
    <w:rsid w:val="316ACA42"/>
    <w:rsid w:val="31C4B328"/>
    <w:rsid w:val="31FD0A2C"/>
    <w:rsid w:val="3325933C"/>
    <w:rsid w:val="33D27EC5"/>
    <w:rsid w:val="341E5ABF"/>
    <w:rsid w:val="345DBB5A"/>
    <w:rsid w:val="34BF6936"/>
    <w:rsid w:val="34DD33C8"/>
    <w:rsid w:val="34E75895"/>
    <w:rsid w:val="34EB2D63"/>
    <w:rsid w:val="3507BA87"/>
    <w:rsid w:val="3514D373"/>
    <w:rsid w:val="35335763"/>
    <w:rsid w:val="35596F30"/>
    <w:rsid w:val="36379016"/>
    <w:rsid w:val="36A2EF44"/>
    <w:rsid w:val="37335B38"/>
    <w:rsid w:val="37B1C928"/>
    <w:rsid w:val="37CA3EC7"/>
    <w:rsid w:val="37F4EFBF"/>
    <w:rsid w:val="37FCE46F"/>
    <w:rsid w:val="383F0822"/>
    <w:rsid w:val="3857DED9"/>
    <w:rsid w:val="387E1FC0"/>
    <w:rsid w:val="38A1513E"/>
    <w:rsid w:val="38B6CF53"/>
    <w:rsid w:val="395243A8"/>
    <w:rsid w:val="3A04719E"/>
    <w:rsid w:val="3A7F7EA6"/>
    <w:rsid w:val="3AFF067A"/>
    <w:rsid w:val="3B52CED9"/>
    <w:rsid w:val="3B683650"/>
    <w:rsid w:val="3C5B3DD3"/>
    <w:rsid w:val="3C80213C"/>
    <w:rsid w:val="3CC248B4"/>
    <w:rsid w:val="3CC36C96"/>
    <w:rsid w:val="3CEEB464"/>
    <w:rsid w:val="3D0EAB1C"/>
    <w:rsid w:val="3D41F031"/>
    <w:rsid w:val="3D768027"/>
    <w:rsid w:val="3E0BEE64"/>
    <w:rsid w:val="3E309B5A"/>
    <w:rsid w:val="3ECA116A"/>
    <w:rsid w:val="3EE4B8BD"/>
    <w:rsid w:val="3F2A29F6"/>
    <w:rsid w:val="3F88FA77"/>
    <w:rsid w:val="3FEBA8EE"/>
    <w:rsid w:val="3FEBFC29"/>
    <w:rsid w:val="4008A72D"/>
    <w:rsid w:val="40109E4C"/>
    <w:rsid w:val="401D3E9C"/>
    <w:rsid w:val="4020C49D"/>
    <w:rsid w:val="408C9771"/>
    <w:rsid w:val="40CA83EA"/>
    <w:rsid w:val="40E889B0"/>
    <w:rsid w:val="415DA527"/>
    <w:rsid w:val="417BA8A0"/>
    <w:rsid w:val="423DECD1"/>
    <w:rsid w:val="426C0FAC"/>
    <w:rsid w:val="427300ED"/>
    <w:rsid w:val="427FCF24"/>
    <w:rsid w:val="4281678F"/>
    <w:rsid w:val="428E6FEA"/>
    <w:rsid w:val="43068B22"/>
    <w:rsid w:val="4349C560"/>
    <w:rsid w:val="4387C8E9"/>
    <w:rsid w:val="4459FCEA"/>
    <w:rsid w:val="44982F61"/>
    <w:rsid w:val="44DFE36D"/>
    <w:rsid w:val="451903A7"/>
    <w:rsid w:val="4526C513"/>
    <w:rsid w:val="452A2CE1"/>
    <w:rsid w:val="45D252E5"/>
    <w:rsid w:val="45E7EC8C"/>
    <w:rsid w:val="45E9E971"/>
    <w:rsid w:val="460F0E6A"/>
    <w:rsid w:val="4616474B"/>
    <w:rsid w:val="4623BED4"/>
    <w:rsid w:val="46418775"/>
    <w:rsid w:val="464BA550"/>
    <w:rsid w:val="464D6D4B"/>
    <w:rsid w:val="46534B79"/>
    <w:rsid w:val="46718119"/>
    <w:rsid w:val="470B38CF"/>
    <w:rsid w:val="47CAE29C"/>
    <w:rsid w:val="47E33F55"/>
    <w:rsid w:val="47E468CE"/>
    <w:rsid w:val="480D517A"/>
    <w:rsid w:val="483522C1"/>
    <w:rsid w:val="48357540"/>
    <w:rsid w:val="48A17CAD"/>
    <w:rsid w:val="48D08981"/>
    <w:rsid w:val="48ECE67C"/>
    <w:rsid w:val="4911C60F"/>
    <w:rsid w:val="49242B58"/>
    <w:rsid w:val="49478028"/>
    <w:rsid w:val="4995CA1D"/>
    <w:rsid w:val="499B27A5"/>
    <w:rsid w:val="49F66ABE"/>
    <w:rsid w:val="4A1259A9"/>
    <w:rsid w:val="4A20DC37"/>
    <w:rsid w:val="4A56B8C5"/>
    <w:rsid w:val="4A686F52"/>
    <w:rsid w:val="4B2F3CA3"/>
    <w:rsid w:val="4B9EEB57"/>
    <w:rsid w:val="4C2D8B5F"/>
    <w:rsid w:val="4D3FAA94"/>
    <w:rsid w:val="4D543FC6"/>
    <w:rsid w:val="4DA66203"/>
    <w:rsid w:val="4E5F70DE"/>
    <w:rsid w:val="4E75318F"/>
    <w:rsid w:val="4E9D5BD8"/>
    <w:rsid w:val="4ECF9D96"/>
    <w:rsid w:val="4FD1C827"/>
    <w:rsid w:val="4FD500ED"/>
    <w:rsid w:val="4FDA8C88"/>
    <w:rsid w:val="50C7B174"/>
    <w:rsid w:val="510AB8DD"/>
    <w:rsid w:val="51551C63"/>
    <w:rsid w:val="5156477D"/>
    <w:rsid w:val="51A7512E"/>
    <w:rsid w:val="5224C991"/>
    <w:rsid w:val="5227F737"/>
    <w:rsid w:val="522BE408"/>
    <w:rsid w:val="5245CC66"/>
    <w:rsid w:val="52739B39"/>
    <w:rsid w:val="527AACFE"/>
    <w:rsid w:val="52F2E9F5"/>
    <w:rsid w:val="530781F0"/>
    <w:rsid w:val="5322B2DA"/>
    <w:rsid w:val="534E4FF5"/>
    <w:rsid w:val="538097DA"/>
    <w:rsid w:val="5392BF39"/>
    <w:rsid w:val="53A93B91"/>
    <w:rsid w:val="540C43F7"/>
    <w:rsid w:val="54945A3A"/>
    <w:rsid w:val="54C98543"/>
    <w:rsid w:val="55053897"/>
    <w:rsid w:val="550BE867"/>
    <w:rsid w:val="553CE68F"/>
    <w:rsid w:val="5548CE2D"/>
    <w:rsid w:val="5572DA38"/>
    <w:rsid w:val="558E08A9"/>
    <w:rsid w:val="55DC1B16"/>
    <w:rsid w:val="56E90CB8"/>
    <w:rsid w:val="579FCEC7"/>
    <w:rsid w:val="582C39DD"/>
    <w:rsid w:val="584A51D2"/>
    <w:rsid w:val="589B7F6E"/>
    <w:rsid w:val="58F27F01"/>
    <w:rsid w:val="591BB607"/>
    <w:rsid w:val="59360BA3"/>
    <w:rsid w:val="5A207A2D"/>
    <w:rsid w:val="5A4E6CCB"/>
    <w:rsid w:val="5A570811"/>
    <w:rsid w:val="5A6778AD"/>
    <w:rsid w:val="5B06972C"/>
    <w:rsid w:val="5B59E36A"/>
    <w:rsid w:val="5B5C9525"/>
    <w:rsid w:val="5B87FB32"/>
    <w:rsid w:val="5B962731"/>
    <w:rsid w:val="5BFBFAF5"/>
    <w:rsid w:val="5C7309CB"/>
    <w:rsid w:val="5C99A194"/>
    <w:rsid w:val="5D143A9B"/>
    <w:rsid w:val="5D77764A"/>
    <w:rsid w:val="5D96540A"/>
    <w:rsid w:val="5DA052C1"/>
    <w:rsid w:val="5DEFB1C5"/>
    <w:rsid w:val="5E0B4894"/>
    <w:rsid w:val="5E3FFB2D"/>
    <w:rsid w:val="5EB977BC"/>
    <w:rsid w:val="5F136915"/>
    <w:rsid w:val="5F5B0DE9"/>
    <w:rsid w:val="5FCE84CC"/>
    <w:rsid w:val="5FD051FE"/>
    <w:rsid w:val="603369B0"/>
    <w:rsid w:val="60B30210"/>
    <w:rsid w:val="60DE347B"/>
    <w:rsid w:val="615F8E4A"/>
    <w:rsid w:val="61EA3542"/>
    <w:rsid w:val="621E83FC"/>
    <w:rsid w:val="627CD91F"/>
    <w:rsid w:val="62B75BDA"/>
    <w:rsid w:val="6309A774"/>
    <w:rsid w:val="6341B782"/>
    <w:rsid w:val="63FA2C05"/>
    <w:rsid w:val="641E592F"/>
    <w:rsid w:val="64418D04"/>
    <w:rsid w:val="64F243BE"/>
    <w:rsid w:val="650D0E2B"/>
    <w:rsid w:val="651CA6C5"/>
    <w:rsid w:val="65424906"/>
    <w:rsid w:val="65959C62"/>
    <w:rsid w:val="659844EB"/>
    <w:rsid w:val="659E62D6"/>
    <w:rsid w:val="6626C21C"/>
    <w:rsid w:val="6677662D"/>
    <w:rsid w:val="6686BD62"/>
    <w:rsid w:val="6689F46A"/>
    <w:rsid w:val="669378E3"/>
    <w:rsid w:val="66C44D13"/>
    <w:rsid w:val="671E654F"/>
    <w:rsid w:val="6728A1FD"/>
    <w:rsid w:val="675BF02E"/>
    <w:rsid w:val="67AAD2AE"/>
    <w:rsid w:val="67B95B3E"/>
    <w:rsid w:val="67DDABCA"/>
    <w:rsid w:val="686F5FF7"/>
    <w:rsid w:val="68E2FC49"/>
    <w:rsid w:val="690CF09D"/>
    <w:rsid w:val="695F8B09"/>
    <w:rsid w:val="6977FEF4"/>
    <w:rsid w:val="69BA2D2D"/>
    <w:rsid w:val="6A1C49B5"/>
    <w:rsid w:val="6A503250"/>
    <w:rsid w:val="6AA01917"/>
    <w:rsid w:val="6AA40E70"/>
    <w:rsid w:val="6AA5E597"/>
    <w:rsid w:val="6AAD90C1"/>
    <w:rsid w:val="6B1EF566"/>
    <w:rsid w:val="6B52D950"/>
    <w:rsid w:val="6C04241C"/>
    <w:rsid w:val="6C3777E1"/>
    <w:rsid w:val="6C62E34A"/>
    <w:rsid w:val="6CE63D1E"/>
    <w:rsid w:val="6D737462"/>
    <w:rsid w:val="6DB12B8E"/>
    <w:rsid w:val="6E399CA9"/>
    <w:rsid w:val="6E60E311"/>
    <w:rsid w:val="6E6836FA"/>
    <w:rsid w:val="6EF6983C"/>
    <w:rsid w:val="6F402BE7"/>
    <w:rsid w:val="6FA33B75"/>
    <w:rsid w:val="701F591A"/>
    <w:rsid w:val="7074B40A"/>
    <w:rsid w:val="70B52749"/>
    <w:rsid w:val="70F49667"/>
    <w:rsid w:val="71512E01"/>
    <w:rsid w:val="718E783E"/>
    <w:rsid w:val="719241AA"/>
    <w:rsid w:val="720637DA"/>
    <w:rsid w:val="727A6601"/>
    <w:rsid w:val="7292D7B4"/>
    <w:rsid w:val="72ED55AC"/>
    <w:rsid w:val="7313E267"/>
    <w:rsid w:val="7323D5DB"/>
    <w:rsid w:val="73AC7667"/>
    <w:rsid w:val="73ACFDC3"/>
    <w:rsid w:val="73F93EEB"/>
    <w:rsid w:val="744A63EF"/>
    <w:rsid w:val="749C34EF"/>
    <w:rsid w:val="74E50875"/>
    <w:rsid w:val="74EE833D"/>
    <w:rsid w:val="753D91C1"/>
    <w:rsid w:val="7555B6A2"/>
    <w:rsid w:val="75636711"/>
    <w:rsid w:val="75A24894"/>
    <w:rsid w:val="75F46795"/>
    <w:rsid w:val="76AD91CE"/>
    <w:rsid w:val="76EFF6C6"/>
    <w:rsid w:val="773637C3"/>
    <w:rsid w:val="7782E3D3"/>
    <w:rsid w:val="7783D15E"/>
    <w:rsid w:val="77ED9BBD"/>
    <w:rsid w:val="784BAE41"/>
    <w:rsid w:val="7880B778"/>
    <w:rsid w:val="7891928D"/>
    <w:rsid w:val="78CE92D6"/>
    <w:rsid w:val="78DD1A33"/>
    <w:rsid w:val="79437DAD"/>
    <w:rsid w:val="79A204BC"/>
    <w:rsid w:val="79F2EA94"/>
    <w:rsid w:val="79F971B1"/>
    <w:rsid w:val="7AD071E5"/>
    <w:rsid w:val="7AD2D809"/>
    <w:rsid w:val="7AD83944"/>
    <w:rsid w:val="7B1DC6DF"/>
    <w:rsid w:val="7B42DF85"/>
    <w:rsid w:val="7B5F7659"/>
    <w:rsid w:val="7C80FD1F"/>
    <w:rsid w:val="7C84E6B4"/>
    <w:rsid w:val="7D03AF88"/>
    <w:rsid w:val="7D0BEDC6"/>
    <w:rsid w:val="7D17FB9A"/>
    <w:rsid w:val="7D78A130"/>
    <w:rsid w:val="7E1CE8EF"/>
    <w:rsid w:val="7E1EFE2C"/>
    <w:rsid w:val="7EC6C8BE"/>
    <w:rsid w:val="7EC7A759"/>
    <w:rsid w:val="7EDB60BC"/>
    <w:rsid w:val="7EDE6F83"/>
    <w:rsid w:val="7F058222"/>
    <w:rsid w:val="7F9202A6"/>
    <w:rsid w:val="7FBA9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D1DF4"/>
  <w15:chartTrackingRefBased/>
  <w15:docId w15:val="{DF1F83DE-D1E6-40CC-86D5-41246C10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059B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link w:val="ListParagraphChar"/>
    <w:uiPriority w:val="34"/>
    <w:qFormat/>
    <w:rsid w:val="00EC0517"/>
    <w:pPr>
      <w:ind w:left="720"/>
      <w:contextualSpacing/>
    </w:pPr>
  </w:style>
  <w:style w:type="paragraph" w:customStyle="1" w:styleId="H1">
    <w:name w:val="H1"/>
    <w:basedOn w:val="Heading1"/>
    <w:next w:val="Heading1"/>
    <w:link w:val="H1Char"/>
    <w:uiPriority w:val="6"/>
    <w:qFormat/>
    <w:rsid w:val="0021043B"/>
    <w:rPr>
      <w:rFonts w:asciiTheme="minorHAnsi" w:hAnsiTheme="minorHAnsi"/>
      <w:color w:val="000000" w:themeColor="text1"/>
      <w:sz w:val="28"/>
    </w:rPr>
  </w:style>
  <w:style w:type="character" w:customStyle="1" w:styleId="H1Char">
    <w:name w:val="H1 Char"/>
    <w:basedOn w:val="Heading1Char"/>
    <w:link w:val="H1"/>
    <w:uiPriority w:val="6"/>
    <w:rsid w:val="0021043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customStyle="1" w:styleId="SU">
    <w:name w:val="SU"/>
    <w:basedOn w:val="Heading2"/>
    <w:next w:val="Heading2"/>
    <w:link w:val="SUChar"/>
    <w:uiPriority w:val="6"/>
    <w:qFormat/>
    <w:rsid w:val="000748D6"/>
    <w:rPr>
      <w:i w:val="0"/>
      <w:color w:val="000000" w:themeColor="tex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748D6"/>
    <w:rPr>
      <w:sz w:val="28"/>
    </w:rPr>
  </w:style>
  <w:style w:type="character" w:customStyle="1" w:styleId="SUChar">
    <w:name w:val="SU Char"/>
    <w:basedOn w:val="ListParagraphChar"/>
    <w:link w:val="SU"/>
    <w:uiPriority w:val="6"/>
    <w:rsid w:val="000748D6"/>
    <w:rPr>
      <w:rFonts w:eastAsiaTheme="majorEastAsia" w:cstheme="majorBidi"/>
      <w:color w:val="000000" w:themeColor="text1"/>
      <w:sz w:val="42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748D6"/>
    <w:pPr>
      <w:spacing w:line="259" w:lineRule="auto"/>
      <w:outlineLvl w:val="9"/>
    </w:pPr>
    <w:rPr>
      <w:b w:val="0"/>
      <w:color w:val="0D294E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rsid w:val="008D266F"/>
    <w:pPr>
      <w:tabs>
        <w:tab w:val="left" w:pos="555"/>
        <w:tab w:val="right" w:leader="dot" w:pos="10785"/>
      </w:tabs>
      <w:spacing w:after="100"/>
    </w:pPr>
    <w:rPr>
      <w:rFonts w:ascii="Times New Roman" w:hAnsi="Times New Roman" w:cs="Times New Roman"/>
      <w:sz w:val="24"/>
      <w:szCs w:val="22"/>
    </w:rPr>
  </w:style>
  <w:style w:type="paragraph" w:styleId="TOC2">
    <w:name w:val="toc 2"/>
    <w:basedOn w:val="Normal"/>
    <w:next w:val="Normal"/>
    <w:autoRedefine/>
    <w:uiPriority w:val="39"/>
    <w:rsid w:val="000748D6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748D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227F83A5"/>
  </w:style>
  <w:style w:type="paragraph" w:styleId="Title">
    <w:name w:val="Title"/>
    <w:basedOn w:val="Normal"/>
    <w:link w:val="TitleChar"/>
    <w:uiPriority w:val="10"/>
    <w:qFormat/>
    <w:rsid w:val="00525D11"/>
    <w:pPr>
      <w:spacing w:before="240" w:after="720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525D11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525D11"/>
    <w:rPr>
      <w:sz w:val="28"/>
    </w:rPr>
  </w:style>
  <w:style w:type="paragraph" w:customStyle="1" w:styleId="line">
    <w:name w:val="line"/>
    <w:basedOn w:val="Title"/>
    <w:rsid w:val="00525D11"/>
    <w:pPr>
      <w:pBdr>
        <w:top w:val="single" w:sz="36" w:space="1" w:color="auto"/>
      </w:pBdr>
      <w:spacing w:after="0"/>
    </w:pPr>
    <w:rPr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49E337-D5D0-4230-B4D8-332058686D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59</TotalTime>
  <Pages>20</Pages>
  <Words>3344</Words>
  <Characters>19064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22364</CharactersWithSpaces>
  <SharedDoc>false</SharedDoc>
  <HLinks>
    <vt:vector size="222" baseType="variant">
      <vt:variant>
        <vt:i4>2555907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_Toc2145766446</vt:lpwstr>
      </vt:variant>
      <vt:variant>
        <vt:i4>2949134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_Toc1933389961</vt:lpwstr>
      </vt:variant>
      <vt:variant>
        <vt:i4>1114172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_Toc657680554</vt:lpwstr>
      </vt:variant>
      <vt:variant>
        <vt:i4>2424839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_Toc1036591815</vt:lpwstr>
      </vt:variant>
      <vt:variant>
        <vt:i4>1638459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_Toc713169978</vt:lpwstr>
      </vt:variant>
      <vt:variant>
        <vt:i4>2621450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_Toc1894075672</vt:lpwstr>
      </vt:variant>
      <vt:variant>
        <vt:i4>2752515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_Toc1223440149</vt:lpwstr>
      </vt:variant>
      <vt:variant>
        <vt:i4>1179707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_Toc128725058</vt:lpwstr>
      </vt:variant>
      <vt:variant>
        <vt:i4>2359301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_Toc1636749592</vt:lpwstr>
      </vt:variant>
      <vt:variant>
        <vt:i4>1376304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_Toc235515618</vt:lpwstr>
      </vt:variant>
      <vt:variant>
        <vt:i4>2555907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_Toc1890984565</vt:lpwstr>
      </vt:variant>
      <vt:variant>
        <vt:i4>1769534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_Toc897524342</vt:lpwstr>
      </vt:variant>
      <vt:variant>
        <vt:i4>1245239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_Toc795558005</vt:lpwstr>
      </vt:variant>
      <vt:variant>
        <vt:i4>2883598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_Toc1868856977</vt:lpwstr>
      </vt:variant>
      <vt:variant>
        <vt:i4>1572925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_Toc843735598</vt:lpwstr>
      </vt:variant>
      <vt:variant>
        <vt:i4>1245243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_Toc113116820</vt:lpwstr>
      </vt:variant>
      <vt:variant>
        <vt:i4>1114167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_Toc703144737</vt:lpwstr>
      </vt:variant>
      <vt:variant>
        <vt:i4>2162692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_Toc1072696825</vt:lpwstr>
      </vt:variant>
      <vt:variant>
        <vt:i4>2359305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_Toc1112129614</vt:lpwstr>
      </vt:variant>
      <vt:variant>
        <vt:i4>1966139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_Toc494192235</vt:lpwstr>
      </vt:variant>
      <vt:variant>
        <vt:i4>3014658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_Toc1444906188</vt:lpwstr>
      </vt:variant>
      <vt:variant>
        <vt:i4>2228233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_Toc1890512569</vt:lpwstr>
      </vt:variant>
      <vt:variant>
        <vt:i4>2097161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_Toc1727499678</vt:lpwstr>
      </vt:variant>
      <vt:variant>
        <vt:i4>1900592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_Toc68987882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_Toc276395823</vt:lpwstr>
      </vt:variant>
      <vt:variant>
        <vt:i4>2162698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_Toc1083065764</vt:lpwstr>
      </vt:variant>
      <vt:variant>
        <vt:i4>2359300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_Toc1106373152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_Toc519596339</vt:lpwstr>
      </vt:variant>
      <vt:variant>
        <vt:i4>2818059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_Toc1860970754</vt:lpwstr>
      </vt:variant>
      <vt:variant>
        <vt:i4>2490383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_Toc1196267727</vt:lpwstr>
      </vt:variant>
      <vt:variant>
        <vt:i4>2949122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_Toc1123087161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_Toc606316634</vt:lpwstr>
      </vt:variant>
      <vt:variant>
        <vt:i4>2424837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_Toc2125116324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_Toc14522313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_Toc921640657</vt:lpwstr>
      </vt:variant>
      <vt:variant>
        <vt:i4>3080192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_Toc1113125840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_Toc237316172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Bunga Sabrina</dc:creator>
  <cp:keywords/>
  <dc:description/>
  <cp:lastModifiedBy>Bunga Sabrina Arini</cp:lastModifiedBy>
  <cp:revision>41</cp:revision>
  <dcterms:created xsi:type="dcterms:W3CDTF">2025-09-22T03:28:00Z</dcterms:created>
  <dcterms:modified xsi:type="dcterms:W3CDTF">2025-09-22T04:22:00Z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